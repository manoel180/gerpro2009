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1AC" w:rsidRPr="0092365B" w:rsidRDefault="00C761AC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886CFA">
        <w:rPr>
          <w:rFonts w:ascii="Arial" w:hAnsi="Arial" w:cs="Arial"/>
          <w:b/>
          <w:noProof/>
          <w:color w:val="00B0F0"/>
          <w:sz w:val="82"/>
          <w:szCs w:val="82"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0" o:spid="_x0000_i1025" type="#_x0000_t75" alt="header-img.jpg" style="width:451.5pt;height:116.25pt;visibility:visible">
            <v:imagedata r:id="rId7" o:title=""/>
          </v:shape>
        </w:pict>
      </w:r>
    </w:p>
    <w:p w:rsidR="00C761AC" w:rsidRPr="0092365B" w:rsidRDefault="00C761AC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Manual</w:t>
      </w:r>
    </w:p>
    <w:p w:rsidR="00C761AC" w:rsidRPr="0092365B" w:rsidRDefault="00C761AC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C761AC" w:rsidRPr="0092365B" w:rsidRDefault="00C761AC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C761AC" w:rsidRPr="0092365B" w:rsidRDefault="00C761AC" w:rsidP="00901DF9">
      <w:pPr>
        <w:tabs>
          <w:tab w:val="left" w:pos="6804"/>
        </w:tabs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do</w:t>
      </w:r>
    </w:p>
    <w:p w:rsidR="00C761AC" w:rsidRPr="0092365B" w:rsidRDefault="00C761AC" w:rsidP="00901DF9">
      <w:pPr>
        <w:spacing w:line="360" w:lineRule="auto"/>
        <w:rPr>
          <w:rFonts w:ascii="Arial" w:hAnsi="Arial" w:cs="Arial"/>
          <w:b/>
          <w:color w:val="00B0F0"/>
          <w:sz w:val="82"/>
          <w:szCs w:val="82"/>
        </w:rPr>
      </w:pPr>
    </w:p>
    <w:p w:rsidR="00C761AC" w:rsidRPr="0092365B" w:rsidRDefault="00C761AC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C761AC" w:rsidRPr="0092365B" w:rsidRDefault="00C761AC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Usuário</w:t>
      </w:r>
    </w:p>
    <w:p w:rsidR="00C761AC" w:rsidRPr="00901DF9" w:rsidRDefault="00C761AC" w:rsidP="00901DF9">
      <w:pPr>
        <w:pBdr>
          <w:bottom w:val="single" w:sz="12" w:space="1" w:color="auto"/>
        </w:pBd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t>Apresentação</w:t>
      </w: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Prezado usuário,</w:t>
      </w: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tab/>
      </w:r>
      <w:r w:rsidRPr="00901DF9">
        <w:rPr>
          <w:rFonts w:ascii="Arial" w:hAnsi="Arial" w:cs="Arial"/>
          <w:sz w:val="24"/>
          <w:szCs w:val="24"/>
        </w:rPr>
        <w:t>Este manual tem como objetivo mostra</w:t>
      </w:r>
      <w:r>
        <w:rPr>
          <w:rFonts w:ascii="Arial" w:hAnsi="Arial" w:cs="Arial"/>
          <w:sz w:val="24"/>
          <w:szCs w:val="24"/>
        </w:rPr>
        <w:t>r</w:t>
      </w:r>
      <w:r w:rsidRPr="00901DF9">
        <w:rPr>
          <w:rFonts w:ascii="Arial" w:hAnsi="Arial" w:cs="Arial"/>
          <w:sz w:val="24"/>
          <w:szCs w:val="24"/>
        </w:rPr>
        <w:t xml:space="preserve"> todas as funcionalidades do sistema. Para você usa</w:t>
      </w:r>
      <w:r>
        <w:rPr>
          <w:rFonts w:ascii="Arial" w:hAnsi="Arial" w:cs="Arial"/>
          <w:sz w:val="24"/>
          <w:szCs w:val="24"/>
        </w:rPr>
        <w:t>r</w:t>
      </w:r>
      <w:r w:rsidRPr="00901DF9">
        <w:rPr>
          <w:rFonts w:ascii="Arial" w:hAnsi="Arial" w:cs="Arial"/>
          <w:sz w:val="24"/>
          <w:szCs w:val="24"/>
        </w:rPr>
        <w:t xml:space="preserve"> melhor o sistema, este manual possui dicas para auxiliá-lo. Pode ser utilizado como aprendizado e também para ministrar treinamento. </w:t>
      </w: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O GerPro é um sistema que auxilia o aluno na construção de PESw (Propostas de Especificação de Software) e auxilia o professor na correção das mesmas. O GerPro beneficia tanto os professores quanto alunos na comodidade de poder acessar o sistema na internet, evitando as impressões das propostas</w:t>
      </w:r>
      <w:r>
        <w:rPr>
          <w:rFonts w:ascii="Arial" w:hAnsi="Arial" w:cs="Arial"/>
          <w:sz w:val="24"/>
          <w:szCs w:val="24"/>
        </w:rPr>
        <w:t xml:space="preserve"> e p</w:t>
      </w:r>
      <w:r w:rsidRPr="00901DF9">
        <w:rPr>
          <w:rFonts w:ascii="Arial" w:hAnsi="Arial" w:cs="Arial"/>
          <w:sz w:val="24"/>
          <w:szCs w:val="24"/>
        </w:rPr>
        <w:t xml:space="preserve">erda </w:t>
      </w:r>
      <w:r>
        <w:rPr>
          <w:rFonts w:ascii="Arial" w:hAnsi="Arial" w:cs="Arial"/>
          <w:sz w:val="24"/>
          <w:szCs w:val="24"/>
        </w:rPr>
        <w:t xml:space="preserve">de documentos </w:t>
      </w:r>
      <w:r w:rsidRPr="00901DF9">
        <w:rPr>
          <w:rFonts w:ascii="Arial" w:hAnsi="Arial" w:cs="Arial"/>
          <w:sz w:val="24"/>
          <w:szCs w:val="24"/>
        </w:rPr>
        <w:t>por parte dos professores</w:t>
      </w:r>
      <w:r>
        <w:rPr>
          <w:rFonts w:ascii="Arial" w:hAnsi="Arial" w:cs="Arial"/>
          <w:sz w:val="24"/>
          <w:szCs w:val="24"/>
        </w:rPr>
        <w:t xml:space="preserve">, </w:t>
      </w:r>
      <w:r w:rsidRPr="00901DF9">
        <w:rPr>
          <w:rFonts w:ascii="Arial" w:hAnsi="Arial" w:cs="Arial"/>
          <w:sz w:val="24"/>
          <w:szCs w:val="24"/>
        </w:rPr>
        <w:t>o que ocasionalmente acontecia</w:t>
      </w:r>
      <w:r>
        <w:rPr>
          <w:rFonts w:ascii="Arial" w:hAnsi="Arial" w:cs="Arial"/>
          <w:sz w:val="24"/>
          <w:szCs w:val="24"/>
        </w:rPr>
        <w:t>,</w:t>
      </w:r>
      <w:r w:rsidRPr="00901DF9">
        <w:rPr>
          <w:rFonts w:ascii="Arial" w:hAnsi="Arial" w:cs="Arial"/>
          <w:sz w:val="24"/>
          <w:szCs w:val="24"/>
        </w:rPr>
        <w:t xml:space="preserve"> e também uma rápida resposta da avaliação das mesmas, acelerando assim os processo de desenvolvimento dos sistemas ajudando o calendário acadêmico.</w:t>
      </w: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Caso haja dúvida em alguma função no sistema, ligar para os números citados abaixo os quais você falará diretamente como os desenvolvedores do produto.</w:t>
      </w:r>
    </w:p>
    <w:p w:rsidR="00C761AC" w:rsidRPr="00901DF9" w:rsidRDefault="00C761AC" w:rsidP="009009C5">
      <w:pPr>
        <w:pStyle w:val="corpo"/>
        <w:jc w:val="left"/>
      </w:pPr>
      <w:r w:rsidRPr="00901DF9">
        <w:t>Manfrine Santos (92) 9601-0418</w:t>
      </w:r>
    </w:p>
    <w:p w:rsidR="00C761AC" w:rsidRPr="00901DF9" w:rsidRDefault="00C761AC" w:rsidP="009009C5">
      <w:pPr>
        <w:pStyle w:val="corpo"/>
        <w:jc w:val="left"/>
      </w:pPr>
      <w:r>
        <w:t>Manoel Neto (92) 9214-1819</w:t>
      </w:r>
    </w:p>
    <w:p w:rsidR="00C761AC" w:rsidRPr="0032764E" w:rsidRDefault="00C761AC" w:rsidP="009009C5">
      <w:pPr>
        <w:pStyle w:val="corpo"/>
        <w:jc w:val="left"/>
      </w:pPr>
      <w:r w:rsidRPr="00901DF9">
        <w:t xml:space="preserve">Marcelo Souza (92) </w:t>
      </w:r>
      <w:r>
        <w:t>9158-4863</w:t>
      </w:r>
    </w:p>
    <w:p w:rsidR="00C761AC" w:rsidRPr="00901DF9" w:rsidRDefault="00C761AC" w:rsidP="009009C5">
      <w:pPr>
        <w:pStyle w:val="corpo"/>
        <w:jc w:val="left"/>
        <w:rPr>
          <w:b/>
        </w:rPr>
      </w:pPr>
      <w:r w:rsidRPr="00901DF9">
        <w:t>Rilmar</w:t>
      </w:r>
      <w:r>
        <w:t xml:space="preserve"> </w:t>
      </w:r>
      <w:r w:rsidRPr="00901DF9">
        <w:t xml:space="preserve">Gomes (92) 8141-0509 </w:t>
      </w:r>
      <w:r w:rsidRPr="00901DF9">
        <w:rPr>
          <w:b/>
        </w:rPr>
        <w:br w:type="page"/>
      </w:r>
    </w:p>
    <w:p w:rsidR="00C761AC" w:rsidRDefault="00C761AC" w:rsidP="00901DF9">
      <w:pPr>
        <w:pStyle w:val="indice"/>
        <w:rPr>
          <w:rFonts w:ascii="Arial" w:hAnsi="Arial"/>
          <w:sz w:val="24"/>
          <w:szCs w:val="24"/>
        </w:rPr>
      </w:pPr>
    </w:p>
    <w:p w:rsidR="00C761AC" w:rsidRPr="00901DF9" w:rsidRDefault="00C761AC" w:rsidP="00901DF9">
      <w:pPr>
        <w:pStyle w:val="indice"/>
        <w:rPr>
          <w:rFonts w:ascii="Arial" w:hAnsi="Arial"/>
          <w:sz w:val="24"/>
          <w:szCs w:val="24"/>
        </w:rPr>
      </w:pPr>
      <w:r w:rsidRPr="00901DF9">
        <w:rPr>
          <w:rFonts w:ascii="Arial" w:hAnsi="Arial"/>
          <w:sz w:val="24"/>
          <w:szCs w:val="24"/>
        </w:rPr>
        <w:t>Índice</w:t>
      </w:r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761AC" w:rsidRDefault="00C761AC">
      <w:pPr>
        <w:pStyle w:val="TOC1"/>
        <w:tabs>
          <w:tab w:val="left" w:pos="390"/>
          <w:tab w:val="right" w:pos="9061"/>
        </w:tabs>
        <w:rPr>
          <w:b w:val="0"/>
          <w:bCs w:val="0"/>
          <w:caps w:val="0"/>
          <w:noProof/>
          <w:u w:val="none"/>
          <w:lang w:eastAsia="pt-BR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\t "Tit1;1;Tit2;2"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w:anchor="_Toc234116319" w:history="1">
        <w:r w:rsidRPr="00642199">
          <w:rPr>
            <w:rStyle w:val="Hyperlink"/>
            <w:noProof/>
          </w:rPr>
          <w:t>1.</w:t>
        </w:r>
        <w:r>
          <w:rPr>
            <w:b w:val="0"/>
            <w:bCs w:val="0"/>
            <w:caps w:val="0"/>
            <w:noProof/>
            <w:u w:val="none"/>
            <w:lang w:eastAsia="pt-BR"/>
          </w:rPr>
          <w:tab/>
        </w:r>
        <w:r w:rsidRPr="00642199">
          <w:rPr>
            <w:rStyle w:val="Hyperlink"/>
            <w:noProof/>
          </w:rPr>
          <w:t>Para que serve o GerPro?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_Toc234116319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1"/>
        <w:tabs>
          <w:tab w:val="left" w:pos="390"/>
          <w:tab w:val="right" w:pos="9061"/>
        </w:tabs>
        <w:rPr>
          <w:b w:val="0"/>
          <w:bCs w:val="0"/>
          <w:caps w:val="0"/>
          <w:noProof/>
          <w:u w:val="none"/>
          <w:lang w:eastAsia="pt-BR"/>
        </w:rPr>
      </w:pPr>
      <w:hyperlink w:anchor="_Toc234116320" w:history="1">
        <w:r w:rsidRPr="00642199">
          <w:rPr>
            <w:rStyle w:val="Hyperlink"/>
            <w:noProof/>
          </w:rPr>
          <w:t>2.</w:t>
        </w:r>
        <w:r>
          <w:rPr>
            <w:b w:val="0"/>
            <w:bCs w:val="0"/>
            <w:caps w:val="0"/>
            <w:noProof/>
            <w:u w:val="none"/>
            <w:lang w:eastAsia="pt-BR"/>
          </w:rPr>
          <w:tab/>
        </w:r>
        <w:r w:rsidRPr="00642199">
          <w:rPr>
            <w:rStyle w:val="Hyperlink"/>
            <w:noProof/>
          </w:rPr>
          <w:t>Convenções Utilizadas nas telas de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1"/>
        <w:tabs>
          <w:tab w:val="left" w:pos="390"/>
          <w:tab w:val="right" w:pos="9061"/>
        </w:tabs>
        <w:rPr>
          <w:b w:val="0"/>
          <w:bCs w:val="0"/>
          <w:caps w:val="0"/>
          <w:noProof/>
          <w:u w:val="none"/>
          <w:lang w:eastAsia="pt-BR"/>
        </w:rPr>
      </w:pPr>
      <w:hyperlink w:anchor="_Toc234116321" w:history="1">
        <w:r w:rsidRPr="00642199">
          <w:rPr>
            <w:rStyle w:val="Hyperlink"/>
            <w:noProof/>
          </w:rPr>
          <w:t>3.</w:t>
        </w:r>
        <w:r>
          <w:rPr>
            <w:b w:val="0"/>
            <w:bCs w:val="0"/>
            <w:caps w:val="0"/>
            <w:noProof/>
            <w:u w:val="none"/>
            <w:lang w:eastAsia="pt-BR"/>
          </w:rPr>
          <w:tab/>
        </w:r>
        <w:r w:rsidRPr="00642199">
          <w:rPr>
            <w:rStyle w:val="Hyperlink"/>
            <w:noProof/>
          </w:rPr>
          <w:t>Acesso ao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1"/>
        <w:tabs>
          <w:tab w:val="left" w:pos="390"/>
          <w:tab w:val="right" w:pos="9061"/>
        </w:tabs>
        <w:rPr>
          <w:b w:val="0"/>
          <w:bCs w:val="0"/>
          <w:caps w:val="0"/>
          <w:noProof/>
          <w:u w:val="none"/>
          <w:lang w:eastAsia="pt-BR"/>
        </w:rPr>
      </w:pPr>
      <w:hyperlink w:anchor="_Toc234116322" w:history="1">
        <w:r w:rsidRPr="00642199">
          <w:rPr>
            <w:rStyle w:val="Hyperlink"/>
            <w:noProof/>
          </w:rPr>
          <w:t>4.</w:t>
        </w:r>
        <w:r>
          <w:rPr>
            <w:b w:val="0"/>
            <w:bCs w:val="0"/>
            <w:caps w:val="0"/>
            <w:noProof/>
            <w:u w:val="none"/>
            <w:lang w:eastAsia="pt-BR"/>
          </w:rPr>
          <w:tab/>
        </w:r>
        <w:r w:rsidRPr="00642199">
          <w:rPr>
            <w:rStyle w:val="Hyperlink"/>
            <w:noProof/>
          </w:rPr>
          <w:t>Construção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2"/>
        <w:tabs>
          <w:tab w:val="left" w:pos="561"/>
          <w:tab w:val="right" w:pos="9061"/>
        </w:tabs>
        <w:rPr>
          <w:b w:val="0"/>
          <w:bCs w:val="0"/>
          <w:smallCaps w:val="0"/>
          <w:noProof/>
          <w:lang w:eastAsia="pt-BR"/>
        </w:rPr>
      </w:pPr>
      <w:hyperlink w:anchor="_Toc234116323" w:history="1">
        <w:r w:rsidRPr="00642199">
          <w:rPr>
            <w:rStyle w:val="Hyperlink"/>
            <w:noProof/>
          </w:rPr>
          <w:t>4.1.</w:t>
        </w:r>
        <w:r>
          <w:rPr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2"/>
        <w:tabs>
          <w:tab w:val="left" w:pos="561"/>
          <w:tab w:val="right" w:pos="9061"/>
        </w:tabs>
        <w:rPr>
          <w:b w:val="0"/>
          <w:bCs w:val="0"/>
          <w:smallCaps w:val="0"/>
          <w:noProof/>
          <w:lang w:eastAsia="pt-BR"/>
        </w:rPr>
      </w:pPr>
      <w:hyperlink w:anchor="_Toc234116324" w:history="1">
        <w:r w:rsidRPr="00642199">
          <w:rPr>
            <w:rStyle w:val="Hyperlink"/>
            <w:noProof/>
          </w:rPr>
          <w:t>4.2.</w:t>
        </w:r>
        <w:r>
          <w:rPr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Lista de Funções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2"/>
        <w:tabs>
          <w:tab w:val="left" w:pos="561"/>
          <w:tab w:val="right" w:pos="9061"/>
        </w:tabs>
        <w:rPr>
          <w:b w:val="0"/>
          <w:bCs w:val="0"/>
          <w:smallCaps w:val="0"/>
          <w:noProof/>
          <w:lang w:eastAsia="pt-BR"/>
        </w:rPr>
      </w:pPr>
      <w:hyperlink w:anchor="_Toc234116325" w:history="1">
        <w:r w:rsidRPr="00642199">
          <w:rPr>
            <w:rStyle w:val="Hyperlink"/>
            <w:noProof/>
          </w:rPr>
          <w:t>4.3.</w:t>
        </w:r>
        <w:r>
          <w:rPr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2"/>
        <w:tabs>
          <w:tab w:val="left" w:pos="561"/>
          <w:tab w:val="right" w:pos="9061"/>
        </w:tabs>
        <w:rPr>
          <w:b w:val="0"/>
          <w:bCs w:val="0"/>
          <w:smallCaps w:val="0"/>
          <w:noProof/>
          <w:lang w:eastAsia="pt-BR"/>
        </w:rPr>
      </w:pPr>
      <w:hyperlink w:anchor="_Toc234116326" w:history="1">
        <w:r w:rsidRPr="00642199">
          <w:rPr>
            <w:rStyle w:val="Hyperlink"/>
            <w:noProof/>
          </w:rPr>
          <w:t>4.4.</w:t>
        </w:r>
        <w:r>
          <w:rPr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Submeter 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1"/>
        <w:tabs>
          <w:tab w:val="left" w:pos="390"/>
          <w:tab w:val="right" w:pos="9061"/>
        </w:tabs>
        <w:rPr>
          <w:b w:val="0"/>
          <w:bCs w:val="0"/>
          <w:caps w:val="0"/>
          <w:noProof/>
          <w:u w:val="none"/>
          <w:lang w:eastAsia="pt-BR"/>
        </w:rPr>
      </w:pPr>
      <w:hyperlink w:anchor="_Toc234116327" w:history="1">
        <w:r w:rsidRPr="00642199">
          <w:rPr>
            <w:rStyle w:val="Hyperlink"/>
            <w:noProof/>
          </w:rPr>
          <w:t>5.</w:t>
        </w:r>
        <w:r>
          <w:rPr>
            <w:b w:val="0"/>
            <w:bCs w:val="0"/>
            <w:caps w:val="0"/>
            <w:noProof/>
            <w:u w:val="none"/>
            <w:lang w:eastAsia="pt-BR"/>
          </w:rPr>
          <w:tab/>
        </w:r>
        <w:r w:rsidRPr="00642199">
          <w:rPr>
            <w:rStyle w:val="Hyperlink"/>
            <w:noProof/>
          </w:rPr>
          <w:t>Correção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2"/>
        <w:tabs>
          <w:tab w:val="left" w:pos="561"/>
          <w:tab w:val="right" w:pos="9061"/>
        </w:tabs>
        <w:rPr>
          <w:b w:val="0"/>
          <w:bCs w:val="0"/>
          <w:smallCaps w:val="0"/>
          <w:noProof/>
          <w:lang w:eastAsia="pt-BR"/>
        </w:rPr>
      </w:pPr>
      <w:hyperlink w:anchor="_Toc234116328" w:history="1">
        <w:r w:rsidRPr="00642199">
          <w:rPr>
            <w:rStyle w:val="Hyperlink"/>
            <w:noProof/>
          </w:rPr>
          <w:t>5.1.</w:t>
        </w:r>
        <w:r>
          <w:rPr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Listar todas as Propostas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2"/>
        <w:tabs>
          <w:tab w:val="left" w:pos="561"/>
          <w:tab w:val="right" w:pos="9061"/>
        </w:tabs>
        <w:rPr>
          <w:b w:val="0"/>
          <w:bCs w:val="0"/>
          <w:smallCaps w:val="0"/>
          <w:noProof/>
          <w:lang w:eastAsia="pt-BR"/>
        </w:rPr>
      </w:pPr>
      <w:hyperlink w:anchor="_Toc234116329" w:history="1">
        <w:r w:rsidRPr="00642199">
          <w:rPr>
            <w:rStyle w:val="Hyperlink"/>
            <w:noProof/>
          </w:rPr>
          <w:t>5.2.</w:t>
        </w:r>
        <w:r>
          <w:rPr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Proposta Selecionada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_Toc234116329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2"/>
        <w:tabs>
          <w:tab w:val="left" w:pos="561"/>
          <w:tab w:val="right" w:pos="9061"/>
        </w:tabs>
        <w:rPr>
          <w:b w:val="0"/>
          <w:bCs w:val="0"/>
          <w:smallCaps w:val="0"/>
          <w:noProof/>
          <w:lang w:eastAsia="pt-BR"/>
        </w:rPr>
      </w:pPr>
      <w:hyperlink w:anchor="_Toc234116330" w:history="1">
        <w:r w:rsidRPr="00642199">
          <w:rPr>
            <w:rStyle w:val="Hyperlink"/>
            <w:noProof/>
          </w:rPr>
          <w:t>5.3.</w:t>
        </w:r>
        <w:r>
          <w:rPr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2"/>
        <w:tabs>
          <w:tab w:val="left" w:pos="561"/>
          <w:tab w:val="right" w:pos="9061"/>
        </w:tabs>
        <w:rPr>
          <w:b w:val="0"/>
          <w:bCs w:val="0"/>
          <w:smallCaps w:val="0"/>
          <w:noProof/>
          <w:lang w:eastAsia="pt-BR"/>
        </w:rPr>
      </w:pPr>
      <w:hyperlink w:anchor="_Toc234116331" w:history="1">
        <w:r w:rsidRPr="00642199">
          <w:rPr>
            <w:rStyle w:val="Hyperlink"/>
            <w:noProof/>
          </w:rPr>
          <w:t>5.4.</w:t>
        </w:r>
        <w:r>
          <w:rPr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Submeter Correção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1"/>
        <w:tabs>
          <w:tab w:val="left" w:pos="390"/>
          <w:tab w:val="right" w:pos="9061"/>
        </w:tabs>
        <w:rPr>
          <w:b w:val="0"/>
          <w:bCs w:val="0"/>
          <w:caps w:val="0"/>
          <w:noProof/>
          <w:u w:val="none"/>
          <w:lang w:eastAsia="pt-BR"/>
        </w:rPr>
      </w:pPr>
      <w:hyperlink w:anchor="_Toc234116332" w:history="1">
        <w:r w:rsidRPr="00642199">
          <w:rPr>
            <w:rStyle w:val="Hyperlink"/>
            <w:noProof/>
          </w:rPr>
          <w:t>6.</w:t>
        </w:r>
        <w:r>
          <w:rPr>
            <w:b w:val="0"/>
            <w:bCs w:val="0"/>
            <w:caps w:val="0"/>
            <w:noProof/>
            <w:u w:val="none"/>
            <w:lang w:eastAsia="pt-BR"/>
          </w:rPr>
          <w:tab/>
        </w:r>
        <w:r w:rsidRPr="00642199">
          <w:rPr>
            <w:rStyle w:val="Hyperlink"/>
            <w:noProof/>
          </w:rPr>
          <w:t>Cadastro da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2"/>
        <w:tabs>
          <w:tab w:val="left" w:pos="561"/>
          <w:tab w:val="right" w:pos="9061"/>
        </w:tabs>
        <w:rPr>
          <w:b w:val="0"/>
          <w:bCs w:val="0"/>
          <w:smallCaps w:val="0"/>
          <w:noProof/>
          <w:lang w:eastAsia="pt-BR"/>
        </w:rPr>
      </w:pPr>
      <w:hyperlink w:anchor="_Toc234116333" w:history="1">
        <w:r w:rsidRPr="00642199">
          <w:rPr>
            <w:rStyle w:val="Hyperlink"/>
            <w:noProof/>
          </w:rPr>
          <w:t>6.1.</w:t>
        </w:r>
        <w:r>
          <w:rPr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Cadastro de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2"/>
        <w:tabs>
          <w:tab w:val="left" w:pos="561"/>
          <w:tab w:val="right" w:pos="9061"/>
        </w:tabs>
        <w:rPr>
          <w:b w:val="0"/>
          <w:bCs w:val="0"/>
          <w:smallCaps w:val="0"/>
          <w:noProof/>
          <w:lang w:eastAsia="pt-BR"/>
        </w:rPr>
      </w:pPr>
      <w:hyperlink w:anchor="_Toc234116334" w:history="1">
        <w:r w:rsidRPr="00642199">
          <w:rPr>
            <w:rStyle w:val="Hyperlink"/>
            <w:noProof/>
          </w:rPr>
          <w:t>6.2.</w:t>
        </w:r>
        <w:r>
          <w:rPr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Geração de 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761AC" w:rsidRDefault="00C761AC">
      <w:pPr>
        <w:pStyle w:val="TOC2"/>
        <w:tabs>
          <w:tab w:val="left" w:pos="561"/>
          <w:tab w:val="right" w:pos="9061"/>
        </w:tabs>
        <w:rPr>
          <w:b w:val="0"/>
          <w:bCs w:val="0"/>
          <w:smallCaps w:val="0"/>
          <w:noProof/>
          <w:lang w:eastAsia="pt-BR"/>
        </w:rPr>
      </w:pPr>
      <w:hyperlink w:anchor="_Toc234116335" w:history="1">
        <w:r w:rsidRPr="00642199">
          <w:rPr>
            <w:rStyle w:val="Hyperlink"/>
            <w:noProof/>
          </w:rPr>
          <w:t>6.3.</w:t>
        </w:r>
        <w:r>
          <w:rPr>
            <w:b w:val="0"/>
            <w:bCs w:val="0"/>
            <w:smallCaps w:val="0"/>
            <w:noProof/>
            <w:lang w:eastAsia="pt-BR"/>
          </w:rPr>
          <w:tab/>
        </w:r>
        <w:r w:rsidRPr="00642199">
          <w:rPr>
            <w:rStyle w:val="Hyperlink"/>
            <w:noProof/>
          </w:rPr>
          <w:t>Contatos com os Desenvolvedores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_Toc234116335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761AC" w:rsidRPr="00901DF9" w:rsidRDefault="00C761AC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  <w:r w:rsidRPr="00901DF9">
        <w:rPr>
          <w:rFonts w:ascii="Arial" w:hAnsi="Arial" w:cs="Arial"/>
          <w:sz w:val="24"/>
          <w:szCs w:val="24"/>
        </w:rPr>
        <w:br w:type="page"/>
      </w:r>
    </w:p>
    <w:p w:rsidR="00C761AC" w:rsidRPr="00901DF9" w:rsidRDefault="00C761AC" w:rsidP="00171F18">
      <w:pPr>
        <w:pStyle w:val="Tit1"/>
      </w:pPr>
      <w:bookmarkStart w:id="0" w:name="_Toc234116319"/>
      <w:r w:rsidRPr="00901DF9">
        <w:t>Para que serve o GerPro?</w:t>
      </w:r>
      <w:bookmarkEnd w:id="0"/>
    </w:p>
    <w:p w:rsidR="00C761AC" w:rsidRDefault="00C761AC" w:rsidP="00056FE0">
      <w:pPr>
        <w:pStyle w:val="corpo"/>
      </w:pPr>
      <w:r w:rsidRPr="00901DF9">
        <w:t>O GerPro tem como objetivo, auxiliar o aluno na geração e apoiar o professor na correção de Propostas de Especificação de Software</w:t>
      </w:r>
      <w:r>
        <w:t>,</w:t>
      </w:r>
      <w:r w:rsidRPr="00901DF9">
        <w:t xml:space="preserve"> as PESw.</w:t>
      </w:r>
    </w:p>
    <w:p w:rsidR="00C761AC" w:rsidRPr="00901DF9" w:rsidRDefault="00C761AC" w:rsidP="00056FE0">
      <w:pPr>
        <w:pStyle w:val="corpo"/>
      </w:pPr>
    </w:p>
    <w:p w:rsidR="00C761AC" w:rsidRPr="00901DF9" w:rsidRDefault="00C761AC" w:rsidP="00171F18">
      <w:pPr>
        <w:pStyle w:val="Tit1"/>
      </w:pPr>
      <w:bookmarkStart w:id="1" w:name="_Toc234116320"/>
      <w:r w:rsidRPr="00901DF9">
        <w:t>Convenções Utilizadas nas telas de Cadastro</w:t>
      </w:r>
      <w:bookmarkEnd w:id="1"/>
    </w:p>
    <w:p w:rsidR="00C761AC" w:rsidRPr="00901DF9" w:rsidRDefault="00C761AC" w:rsidP="00F17051">
      <w:pPr>
        <w:pStyle w:val="corpo"/>
      </w:pPr>
      <w:r w:rsidRPr="00901DF9">
        <w:t>Fo</w:t>
      </w:r>
      <w:r>
        <w:t>ram</w:t>
      </w:r>
      <w:r w:rsidRPr="00901DF9">
        <w:t xml:space="preserve"> utilizados conjuntos de links e botões para agilizar a navegabilidade e execução das funcionalidades na telas de cadastros básicos.</w:t>
      </w:r>
    </w:p>
    <w:p w:rsidR="00C761AC" w:rsidRPr="00A94B2B" w:rsidRDefault="00C761AC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886CFA">
        <w:rPr>
          <w:rFonts w:ascii="Arial" w:hAnsi="Arial" w:cs="Arial"/>
          <w:noProof/>
          <w:sz w:val="24"/>
          <w:szCs w:val="24"/>
          <w:lang w:eastAsia="pt-BR"/>
        </w:rPr>
        <w:pict>
          <v:shape id="Imagem 0" o:spid="_x0000_i1026" type="#_x0000_t75" alt="BotaoSalvar.jpg" style="width:39.75pt;height:17.25pt;visibility:visible">
            <v:imagedata r:id="rId8" o:title=""/>
          </v:shape>
        </w:pict>
      </w:r>
      <w:r w:rsidRPr="00901DF9">
        <w:rPr>
          <w:rFonts w:ascii="Arial" w:hAnsi="Arial" w:cs="Arial"/>
          <w:sz w:val="24"/>
          <w:szCs w:val="24"/>
        </w:rPr>
        <w:tab/>
      </w:r>
      <w:r w:rsidRPr="00A94B2B">
        <w:rPr>
          <w:rFonts w:cs="Arial"/>
          <w:sz w:val="24"/>
          <w:szCs w:val="24"/>
        </w:rPr>
        <w:t>Salva as Criações e/ou Alterações nos campos da tela.</w:t>
      </w:r>
    </w:p>
    <w:p w:rsidR="00C761AC" w:rsidRPr="00A94B2B" w:rsidRDefault="00C761AC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886CFA">
        <w:rPr>
          <w:rFonts w:cs="Arial"/>
          <w:noProof/>
          <w:sz w:val="24"/>
          <w:szCs w:val="24"/>
          <w:lang w:eastAsia="pt-BR"/>
        </w:rPr>
        <w:pict>
          <v:shape id="Imagem 3" o:spid="_x0000_i1027" type="#_x0000_t75" alt="BotaoSubmeter.jpg" style="width:62.25pt;height:18pt;visibility:visible">
            <v:imagedata r:id="rId9" o:title=""/>
          </v:shape>
        </w:pict>
      </w:r>
      <w:r w:rsidRPr="00A94B2B">
        <w:rPr>
          <w:rFonts w:cs="Arial"/>
          <w:sz w:val="24"/>
          <w:szCs w:val="24"/>
        </w:rPr>
        <w:tab/>
        <w:t>Submete a Proposta para Correção.</w:t>
      </w:r>
    </w:p>
    <w:p w:rsidR="00C761AC" w:rsidRPr="00A94B2B" w:rsidRDefault="00C761AC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886CFA">
        <w:rPr>
          <w:rFonts w:cs="Arial"/>
          <w:noProof/>
          <w:sz w:val="24"/>
          <w:szCs w:val="24"/>
          <w:lang w:eastAsia="pt-BR"/>
        </w:rPr>
        <w:pict>
          <v:shape id="Imagem 4" o:spid="_x0000_i1028" type="#_x0000_t75" alt="BotaoVisualizar.jpg" style="width:64.5pt;height:18pt;visibility:visible">
            <v:imagedata r:id="rId10" o:title=""/>
          </v:shape>
        </w:pict>
      </w:r>
      <w:r w:rsidRPr="00A94B2B">
        <w:rPr>
          <w:rFonts w:cs="Arial"/>
          <w:sz w:val="24"/>
          <w:szCs w:val="24"/>
        </w:rPr>
        <w:tab/>
        <w:t>Visualiza os Itens e seus Status</w:t>
      </w:r>
    </w:p>
    <w:p w:rsidR="00C761AC" w:rsidRPr="00A94B2B" w:rsidRDefault="00C761AC" w:rsidP="00901DF9">
      <w:pPr>
        <w:spacing w:line="360" w:lineRule="auto"/>
        <w:jc w:val="both"/>
        <w:rPr>
          <w:rFonts w:cs="Arial"/>
          <w:sz w:val="24"/>
          <w:szCs w:val="24"/>
        </w:rPr>
      </w:pPr>
      <w:r w:rsidRPr="00886CFA">
        <w:rPr>
          <w:rFonts w:cs="Arial"/>
          <w:noProof/>
          <w:sz w:val="24"/>
          <w:szCs w:val="24"/>
          <w:lang w:eastAsia="pt-BR"/>
        </w:rPr>
        <w:pict>
          <v:shape id="Imagem 14" o:spid="_x0000_i1029" type="#_x0000_t75" alt="BotaoAdicionar.jpg" style="width:66pt;height:23.25pt;visibility:visible">
            <v:imagedata r:id="rId11" o:title=""/>
          </v:shape>
        </w:pict>
      </w:r>
      <w:r w:rsidRPr="00A94B2B">
        <w:rPr>
          <w:rFonts w:cs="Arial"/>
          <w:sz w:val="24"/>
          <w:szCs w:val="24"/>
        </w:rPr>
        <w:tab/>
        <w:t>Adiciona dados às listas dos itens de Lista de Funções e do Cronograma.</w:t>
      </w:r>
    </w:p>
    <w:p w:rsidR="00C761AC" w:rsidRPr="00A94B2B" w:rsidRDefault="00C761AC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886CFA">
        <w:rPr>
          <w:rFonts w:cs="Arial"/>
          <w:noProof/>
          <w:sz w:val="24"/>
          <w:szCs w:val="24"/>
          <w:lang w:eastAsia="pt-BR"/>
        </w:rPr>
        <w:pict>
          <v:shape id="Imagem 15" o:spid="_x0000_i1030" type="#_x0000_t75" alt="TipoFuncao.jpg" style="width:95.25pt;height:39.75pt;visibility:visible">
            <v:imagedata r:id="rId12" o:title=""/>
          </v:shape>
        </w:pict>
      </w:r>
      <w:r w:rsidRPr="00A94B2B">
        <w:rPr>
          <w:rFonts w:cs="Arial"/>
          <w:noProof/>
          <w:sz w:val="24"/>
          <w:szCs w:val="24"/>
          <w:lang w:eastAsia="pt-BR"/>
        </w:rPr>
        <w:tab/>
        <w:t>Usado para lista</w:t>
      </w:r>
      <w:r>
        <w:rPr>
          <w:rFonts w:cs="Arial"/>
          <w:noProof/>
          <w:sz w:val="24"/>
          <w:szCs w:val="24"/>
          <w:lang w:eastAsia="pt-BR"/>
        </w:rPr>
        <w:t>s</w:t>
      </w:r>
      <w:r w:rsidRPr="00A94B2B">
        <w:rPr>
          <w:rFonts w:cs="Arial"/>
          <w:noProof/>
          <w:sz w:val="24"/>
          <w:szCs w:val="24"/>
          <w:lang w:eastAsia="pt-BR"/>
        </w:rPr>
        <w:t xml:space="preserve"> dinâmicas.</w:t>
      </w:r>
    </w:p>
    <w:p w:rsidR="00C761AC" w:rsidRPr="00A94B2B" w:rsidRDefault="00C761AC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886CFA">
        <w:rPr>
          <w:rFonts w:cs="Arial"/>
          <w:noProof/>
          <w:sz w:val="24"/>
          <w:szCs w:val="24"/>
          <w:lang w:eastAsia="pt-BR"/>
        </w:rPr>
        <w:pict>
          <v:shape id="Imagem 24" o:spid="_x0000_i1031" type="#_x0000_t75" alt="Excluir.jpg" style="width:57.75pt;height:23.25pt;visibility:visible">
            <v:imagedata r:id="rId13" o:title=""/>
          </v:shape>
        </w:pict>
      </w:r>
      <w:r w:rsidRPr="00A94B2B">
        <w:rPr>
          <w:rFonts w:cs="Arial"/>
          <w:noProof/>
          <w:sz w:val="24"/>
          <w:szCs w:val="24"/>
          <w:lang w:eastAsia="pt-BR"/>
        </w:rPr>
        <w:tab/>
        <w:t xml:space="preserve">Botão de Excluir </w:t>
      </w:r>
      <w:r>
        <w:rPr>
          <w:rFonts w:cs="Arial"/>
          <w:noProof/>
          <w:sz w:val="24"/>
          <w:szCs w:val="24"/>
          <w:lang w:eastAsia="pt-BR"/>
        </w:rPr>
        <w:t xml:space="preserve">a </w:t>
      </w:r>
      <w:r w:rsidRPr="00A94B2B">
        <w:rPr>
          <w:rFonts w:cs="Arial"/>
          <w:noProof/>
          <w:sz w:val="24"/>
          <w:szCs w:val="24"/>
          <w:lang w:eastAsia="pt-BR"/>
        </w:rPr>
        <w:t>Função da Lista de Funções.</w:t>
      </w:r>
    </w:p>
    <w:p w:rsidR="00C761AC" w:rsidRPr="00A94B2B" w:rsidRDefault="00C761AC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 w:rsidRPr="00886CFA">
        <w:rPr>
          <w:rFonts w:cs="Arial"/>
          <w:noProof/>
          <w:sz w:val="24"/>
          <w:szCs w:val="24"/>
          <w:lang w:eastAsia="pt-BR"/>
        </w:rPr>
        <w:pict>
          <v:shape id="Imagem 25" o:spid="_x0000_i1032" type="#_x0000_t75" alt="Editar.jpg" style="width:49.5pt;height:23.25pt;visibility:visible">
            <v:imagedata r:id="rId14" o:title=""/>
          </v:shape>
        </w:pict>
      </w:r>
      <w:r w:rsidRPr="00A94B2B">
        <w:rPr>
          <w:rFonts w:cs="Arial"/>
          <w:noProof/>
          <w:sz w:val="24"/>
          <w:szCs w:val="24"/>
          <w:lang w:eastAsia="pt-BR"/>
        </w:rPr>
        <w:tab/>
        <w:t>Botão de Editar a Função de Lista de Funções.</w:t>
      </w:r>
    </w:p>
    <w:p w:rsidR="00C761AC" w:rsidRPr="00A94B2B" w:rsidRDefault="00C761AC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  <w:r>
        <w:rPr>
          <w:noProof/>
          <w:lang w:eastAsia="pt-BR"/>
        </w:rPr>
        <w:pict>
          <v:shape id="Imagem 19" o:spid="_x0000_s1028" type="#_x0000_t75" alt="MenuProfessor.jpg" style="position:absolute;left:0;text-align:left;margin-left:1.2pt;margin-top:9.35pt;width:132.35pt;height:172.5pt;z-index:251657728;visibility:visible" wrapcoords="-123 0 -123 21506 21600 21506 21600 0 -123 0">
            <v:imagedata r:id="rId15" o:title=""/>
            <w10:wrap type="through"/>
          </v:shape>
        </w:pict>
      </w:r>
    </w:p>
    <w:p w:rsidR="00C761AC" w:rsidRPr="00A94B2B" w:rsidRDefault="00C761AC" w:rsidP="00901DF9">
      <w:pPr>
        <w:spacing w:line="360" w:lineRule="auto"/>
        <w:jc w:val="both"/>
        <w:rPr>
          <w:rFonts w:cs="Arial"/>
          <w:noProof/>
          <w:sz w:val="24"/>
          <w:szCs w:val="24"/>
          <w:lang w:eastAsia="pt-BR"/>
        </w:rPr>
      </w:pPr>
    </w:p>
    <w:p w:rsidR="00C761AC" w:rsidRPr="00A94B2B" w:rsidRDefault="00C761AC" w:rsidP="00901DF9">
      <w:pPr>
        <w:spacing w:line="360" w:lineRule="auto"/>
        <w:jc w:val="both"/>
        <w:rPr>
          <w:rFonts w:cs="Arial"/>
          <w:sz w:val="24"/>
          <w:szCs w:val="24"/>
        </w:rPr>
      </w:pPr>
    </w:p>
    <w:p w:rsidR="00C761AC" w:rsidRPr="00A94B2B" w:rsidRDefault="00C761AC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>Menu com um conjunto de link</w:t>
      </w:r>
      <w:r>
        <w:rPr>
          <w:rFonts w:cs="Arial"/>
          <w:sz w:val="24"/>
          <w:szCs w:val="24"/>
        </w:rPr>
        <w:t>s</w:t>
      </w:r>
      <w:r w:rsidRPr="00A94B2B">
        <w:rPr>
          <w:rFonts w:cs="Arial"/>
          <w:sz w:val="24"/>
          <w:szCs w:val="24"/>
        </w:rPr>
        <w:t xml:space="preserve"> para navegabilidade entre as telas.</w:t>
      </w:r>
    </w:p>
    <w:p w:rsidR="00C761AC" w:rsidRPr="00A94B2B" w:rsidRDefault="00C761AC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</w:p>
    <w:p w:rsidR="00C761AC" w:rsidRPr="00A94B2B" w:rsidRDefault="00C761AC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886CFA">
        <w:rPr>
          <w:rFonts w:cs="Arial"/>
          <w:noProof/>
          <w:sz w:val="24"/>
          <w:szCs w:val="24"/>
          <w:lang w:eastAsia="pt-BR"/>
        </w:rPr>
        <w:pict>
          <v:shape id="Imagem 8" o:spid="_x0000_i1033" type="#_x0000_t75" alt="CampoData.jpg" style="width:139.5pt;height:43.5pt;visibility:visible">
            <v:imagedata r:id="rId16" o:title=""/>
          </v:shape>
        </w:pict>
      </w:r>
      <w:r w:rsidRPr="00A94B2B">
        <w:rPr>
          <w:rFonts w:cs="Arial"/>
          <w:sz w:val="24"/>
          <w:szCs w:val="24"/>
        </w:rPr>
        <w:tab/>
        <w:t>Campo data.</w:t>
      </w:r>
    </w:p>
    <w:p w:rsidR="00C761AC" w:rsidRPr="00A94B2B" w:rsidRDefault="00C761AC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>
        <w:rPr>
          <w:noProof/>
          <w:lang w:eastAsia="pt-BR"/>
        </w:rPr>
        <w:pict>
          <v:shape id="Imagem 5" o:spid="_x0000_s1029" type="#_x0000_t75" alt="DataGrig.JPG" style="position:absolute;left:0;text-align:left;margin-left:1.2pt;margin-top:.25pt;width:158.25pt;height:198.75pt;z-index:-251659776;visibility:visible">
            <v:imagedata r:id="rId17" o:title=""/>
          </v:shape>
        </w:pict>
      </w:r>
      <w:r w:rsidRPr="00A94B2B">
        <w:rPr>
          <w:rFonts w:cs="Arial"/>
          <w:sz w:val="24"/>
          <w:szCs w:val="24"/>
        </w:rPr>
        <w:tab/>
      </w:r>
      <w:r w:rsidRPr="00A94B2B">
        <w:rPr>
          <w:rFonts w:cs="Arial"/>
          <w:sz w:val="24"/>
          <w:szCs w:val="24"/>
        </w:rPr>
        <w:tab/>
      </w:r>
    </w:p>
    <w:p w:rsidR="00C761AC" w:rsidRPr="00A94B2B" w:rsidRDefault="00C761AC" w:rsidP="00901DF9">
      <w:pPr>
        <w:spacing w:line="360" w:lineRule="auto"/>
        <w:ind w:left="2835" w:hanging="2835"/>
        <w:jc w:val="both"/>
        <w:rPr>
          <w:rFonts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ab/>
      </w:r>
      <w:r w:rsidRPr="00A94B2B">
        <w:rPr>
          <w:rFonts w:cs="Arial"/>
          <w:sz w:val="24"/>
          <w:szCs w:val="24"/>
        </w:rPr>
        <w:tab/>
      </w:r>
    </w:p>
    <w:p w:rsidR="00C761AC" w:rsidRPr="00901DF9" w:rsidRDefault="00C761AC" w:rsidP="00901DF9">
      <w:pPr>
        <w:spacing w:line="360" w:lineRule="auto"/>
        <w:ind w:left="3686" w:hanging="3686"/>
        <w:jc w:val="both"/>
        <w:rPr>
          <w:rFonts w:ascii="Arial" w:hAnsi="Arial" w:cs="Arial"/>
          <w:sz w:val="24"/>
          <w:szCs w:val="24"/>
        </w:rPr>
      </w:pPr>
      <w:r w:rsidRPr="00A94B2B">
        <w:rPr>
          <w:rFonts w:cs="Arial"/>
          <w:sz w:val="24"/>
          <w:szCs w:val="24"/>
        </w:rPr>
        <w:tab/>
        <w:t>Componente data, utilizado para gerar data de forma mais fácil e dinâmica. Foto do componente selecionado</w:t>
      </w:r>
      <w:r w:rsidRPr="00901DF9">
        <w:rPr>
          <w:rFonts w:ascii="Arial" w:hAnsi="Arial" w:cs="Arial"/>
          <w:sz w:val="24"/>
          <w:szCs w:val="24"/>
        </w:rPr>
        <w:t>.</w:t>
      </w:r>
    </w:p>
    <w:p w:rsidR="00C761AC" w:rsidRPr="00901DF9" w:rsidRDefault="00C761AC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C761AC" w:rsidRPr="00901DF9" w:rsidRDefault="00C761AC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C761AC" w:rsidRPr="00901DF9" w:rsidRDefault="00C761AC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030F46">
      <w:pPr>
        <w:pStyle w:val="corpo"/>
      </w:pPr>
      <w:r w:rsidRPr="00901DF9">
        <w:tab/>
        <w:t>Figura 1 – Tela de acesso do GERPRO</w:t>
      </w:r>
    </w:p>
    <w:p w:rsidR="00C761AC" w:rsidRPr="00901DF9" w:rsidRDefault="00C761AC" w:rsidP="00030F46">
      <w:pPr>
        <w:pStyle w:val="corpo"/>
      </w:pPr>
    </w:p>
    <w:p w:rsidR="00C761AC" w:rsidRPr="00901DF9" w:rsidRDefault="00C761AC" w:rsidP="00030F46">
      <w:pPr>
        <w:pStyle w:val="imagens"/>
      </w:pPr>
      <w:r>
        <w:pict>
          <v:shape id="Imagem 22" o:spid="_x0000_i1034" type="#_x0000_t75" alt="Login.jpg" style="width:357pt;height:242.25pt;visibility:visible">
            <v:imagedata r:id="rId18" o:title="" croptop="2526f"/>
          </v:shape>
        </w:pict>
      </w:r>
      <w:r w:rsidRPr="00901DF9">
        <w:t xml:space="preserve"> </w:t>
      </w:r>
    </w:p>
    <w:p w:rsidR="00C761AC" w:rsidRPr="00901DF9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Pr="00901DF9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Pr="00901DF9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Pr="00901DF9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</w:r>
    </w:p>
    <w:p w:rsidR="00C761AC" w:rsidRPr="00EE7AED" w:rsidRDefault="00C761AC" w:rsidP="00EE7AED">
      <w:pPr>
        <w:pStyle w:val="corpo"/>
      </w:pPr>
      <w:r>
        <w:rPr>
          <w:rFonts w:ascii="Arial" w:hAnsi="Arial"/>
          <w:szCs w:val="24"/>
        </w:rPr>
        <w:br w:type="page"/>
      </w:r>
      <w:r w:rsidRPr="00EE7AED">
        <w:rPr>
          <w:szCs w:val="24"/>
        </w:rPr>
        <w:t>Figura 2 – Tela de Cadastro de Cronograma</w:t>
      </w:r>
    </w:p>
    <w:p w:rsidR="00C761AC" w:rsidRPr="00901DF9" w:rsidRDefault="00C761AC" w:rsidP="00030F46">
      <w:pPr>
        <w:pStyle w:val="corpo"/>
      </w:pPr>
    </w:p>
    <w:p w:rsidR="00C761AC" w:rsidRPr="00901DF9" w:rsidRDefault="00C761AC" w:rsidP="005070D6">
      <w:pPr>
        <w:pStyle w:val="imagens"/>
      </w:pPr>
      <w:r>
        <w:pict>
          <v:shape id="Imagem 7" o:spid="_x0000_i1035" type="#_x0000_t75" style="width:339pt;height:235.5pt;visibility:visible">
            <v:imagedata r:id="rId19" o:title="" croptop="1532f"/>
          </v:shape>
        </w:pict>
      </w:r>
    </w:p>
    <w:p w:rsidR="00C761AC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Pr="00EE7AED" w:rsidRDefault="00C761AC" w:rsidP="00EE7AED">
      <w:pPr>
        <w:pStyle w:val="corpo"/>
      </w:pPr>
      <w:r w:rsidRPr="00EE7AED">
        <w:rPr>
          <w:szCs w:val="24"/>
        </w:rPr>
        <w:t>Figura 3 – Tela de Submeter Correção</w:t>
      </w:r>
    </w:p>
    <w:p w:rsidR="00C761AC" w:rsidRDefault="00C761AC" w:rsidP="00030F46">
      <w:pPr>
        <w:pStyle w:val="corpo"/>
      </w:pPr>
    </w:p>
    <w:p w:rsidR="00C761AC" w:rsidRPr="00901DF9" w:rsidRDefault="00C761AC" w:rsidP="00352D4B">
      <w:pPr>
        <w:pStyle w:val="imagens"/>
      </w:pPr>
      <w:r>
        <w:pict>
          <v:shape id="_x0000_i1036" type="#_x0000_t75" style="width:338.25pt;height:254.25pt;visibility:visible">
            <v:imagedata r:id="rId20" o:title=""/>
          </v:shape>
        </w:pict>
      </w:r>
    </w:p>
    <w:p w:rsidR="00C761AC" w:rsidRPr="00901DF9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761AC" w:rsidRPr="00901DF9" w:rsidRDefault="00C761AC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br w:type="page"/>
      </w:r>
    </w:p>
    <w:p w:rsidR="00C761AC" w:rsidRPr="00B85EF2" w:rsidRDefault="00C761AC" w:rsidP="00B85EF2">
      <w:pPr>
        <w:pStyle w:val="Tit1"/>
      </w:pPr>
      <w:bookmarkStart w:id="2" w:name="_Toc234116321"/>
      <w:r w:rsidRPr="00B85EF2">
        <w:t>Acesso ao Sistema</w:t>
      </w:r>
      <w:bookmarkEnd w:id="2"/>
    </w:p>
    <w:p w:rsidR="00C761AC" w:rsidRPr="00EE7AED" w:rsidRDefault="00C761AC" w:rsidP="00EE7AED">
      <w:pPr>
        <w:pStyle w:val="corpo"/>
        <w:rPr>
          <w:szCs w:val="24"/>
        </w:rPr>
      </w:pPr>
      <w:r w:rsidRPr="00EE7AED">
        <w:rPr>
          <w:szCs w:val="24"/>
        </w:rPr>
        <w:t>Bem vindo ao manual de utilização do Sistema de Geração e apoio a Construção de PESw. Como já foi comentado nas convenções do sistema, o GerPro possui um menu lateral para uma melhor navegabilidade do usuário pelas funcionalidades do sistema.</w:t>
      </w:r>
    </w:p>
    <w:p w:rsidR="00C761AC" w:rsidRPr="00EE7AED" w:rsidRDefault="00C761AC" w:rsidP="00EE7AED">
      <w:pPr>
        <w:pStyle w:val="corpo"/>
      </w:pPr>
      <w:r w:rsidRPr="00EE7AED">
        <w:t>A visão de sistema que será mostrada agora se refere ao usuário Aluno.</w:t>
      </w:r>
    </w:p>
    <w:p w:rsidR="00C761AC" w:rsidRPr="00EE7AED" w:rsidRDefault="00C761AC" w:rsidP="00EE7AED">
      <w:pPr>
        <w:pStyle w:val="corpo"/>
        <w:rPr>
          <w:szCs w:val="24"/>
        </w:rPr>
      </w:pPr>
    </w:p>
    <w:p w:rsidR="00C761AC" w:rsidRPr="00EE7AED" w:rsidRDefault="00C761AC" w:rsidP="00EE7AED">
      <w:pPr>
        <w:pStyle w:val="corpo"/>
        <w:rPr>
          <w:szCs w:val="24"/>
        </w:rPr>
      </w:pPr>
      <w:r w:rsidRPr="00EE7AED">
        <w:rPr>
          <w:szCs w:val="24"/>
        </w:rPr>
        <w:t>Figura – 4 Tela de Login</w:t>
      </w:r>
    </w:p>
    <w:p w:rsidR="00C761AC" w:rsidRPr="00901DF9" w:rsidRDefault="00C761AC" w:rsidP="00D20C3C">
      <w:pPr>
        <w:pStyle w:val="corpo"/>
      </w:pPr>
    </w:p>
    <w:p w:rsidR="00C761AC" w:rsidRPr="00901DF9" w:rsidRDefault="00C761AC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886CFA">
        <w:rPr>
          <w:rFonts w:ascii="Arial" w:hAnsi="Arial"/>
          <w:szCs w:val="24"/>
        </w:rPr>
        <w:pict>
          <v:shape id="_x0000_i1037" type="#_x0000_t75" alt="Login.jpg" style="width:333.75pt;height:242.25pt;visibility:visible">
            <v:imagedata r:id="rId18" o:title="" croptop="2526f"/>
          </v:shape>
        </w:pict>
      </w:r>
    </w:p>
    <w:p w:rsidR="00C761AC" w:rsidRPr="00901DF9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Pr="00EE7AED" w:rsidRDefault="00C761AC" w:rsidP="00EE7AED">
      <w:pPr>
        <w:pStyle w:val="corpo"/>
      </w:pPr>
      <w:r w:rsidRPr="00EE7AED">
        <w:t>Quando usuário informa sua Matricula e Senha, será redirecionado para a página Home do Aluno.</w:t>
      </w:r>
    </w:p>
    <w:p w:rsidR="00C761AC" w:rsidRDefault="00C761AC" w:rsidP="00C22EFE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C761AC" w:rsidRDefault="00C761AC">
      <w:pPr>
        <w:rPr>
          <w:rFonts w:ascii="Arial" w:hAnsi="Arial" w:cs="Arial"/>
          <w:sz w:val="24"/>
          <w:szCs w:val="24"/>
        </w:rPr>
      </w:pPr>
      <w:r>
        <w:rPr>
          <w:rFonts w:ascii="Arial" w:hAnsi="Arial"/>
          <w:szCs w:val="24"/>
        </w:rPr>
        <w:br w:type="page"/>
      </w:r>
    </w:p>
    <w:p w:rsidR="00C761AC" w:rsidRPr="00EE7AED" w:rsidRDefault="00C761AC" w:rsidP="00EE7AED">
      <w:pPr>
        <w:pStyle w:val="corpo"/>
        <w:rPr>
          <w:szCs w:val="24"/>
        </w:rPr>
      </w:pPr>
      <w:r w:rsidRPr="00EE7AED">
        <w:rPr>
          <w:szCs w:val="24"/>
        </w:rPr>
        <w:t>Figura 5 – Tela Inicial do Usuário Aluno</w:t>
      </w:r>
    </w:p>
    <w:p w:rsidR="00C761AC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Default="00C761AC" w:rsidP="00F06621">
      <w:pPr>
        <w:pStyle w:val="imagens"/>
      </w:pPr>
      <w:r>
        <w:pict>
          <v:shape id="_x0000_i1038" type="#_x0000_t75" style="width:339pt;height:254.25pt;visibility:visible">
            <v:imagedata r:id="rId21" o:title="" croptop="2363f"/>
          </v:shape>
        </w:pict>
      </w:r>
      <w:r w:rsidRPr="00901DF9">
        <w:t xml:space="preserve"> </w:t>
      </w:r>
    </w:p>
    <w:p w:rsidR="00C761AC" w:rsidRPr="00901DF9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Pr="00EE7AED" w:rsidRDefault="00C761AC" w:rsidP="00EE7AED">
      <w:pPr>
        <w:pStyle w:val="Tit1"/>
      </w:pPr>
      <w:bookmarkStart w:id="3" w:name="_Toc234116322"/>
      <w:r w:rsidRPr="00EE7AED">
        <w:t>Construção da proposta</w:t>
      </w:r>
      <w:bookmarkEnd w:id="3"/>
    </w:p>
    <w:p w:rsidR="00C761AC" w:rsidRPr="00EE7AED" w:rsidRDefault="00C761AC" w:rsidP="00EE7AED">
      <w:pPr>
        <w:pStyle w:val="Tit2"/>
      </w:pPr>
      <w:bookmarkStart w:id="4" w:name="_Toc234116323"/>
      <w:r w:rsidRPr="00EE7AED">
        <w:t>Missão</w:t>
      </w:r>
      <w:bookmarkEnd w:id="4"/>
    </w:p>
    <w:p w:rsidR="00C761AC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Pr="00EE7AED" w:rsidRDefault="00C761AC" w:rsidP="00EE7AED">
      <w:pPr>
        <w:pStyle w:val="corpo"/>
      </w:pPr>
      <w:r w:rsidRPr="00EE7AED">
        <w:t>Figura 6 – Tela Construir Missão</w:t>
      </w:r>
    </w:p>
    <w:p w:rsidR="00C761AC" w:rsidRPr="003056F5" w:rsidRDefault="00C761AC" w:rsidP="003056F5">
      <w:pPr>
        <w:pStyle w:val="corpo"/>
      </w:pPr>
    </w:p>
    <w:p w:rsidR="00C761AC" w:rsidRPr="00901DF9" w:rsidRDefault="00C761AC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886CFA">
        <w:rPr>
          <w:rFonts w:ascii="Arial" w:hAnsi="Arial"/>
          <w:szCs w:val="24"/>
        </w:rPr>
        <w:pict>
          <v:shape id="_x0000_i1039" type="#_x0000_t75" style="width:339.75pt;height:255pt;visibility:visible">
            <v:imagedata r:id="rId22" o:title=""/>
          </v:shape>
        </w:pict>
      </w:r>
      <w:r w:rsidRPr="00901DF9">
        <w:rPr>
          <w:rFonts w:ascii="Arial" w:hAnsi="Arial"/>
          <w:szCs w:val="24"/>
        </w:rPr>
        <w:t xml:space="preserve"> </w:t>
      </w:r>
    </w:p>
    <w:p w:rsidR="00C761AC" w:rsidRPr="00901DF9" w:rsidRDefault="00C761AC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C761AC" w:rsidRPr="00901DF9" w:rsidRDefault="00C761AC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C761AC" w:rsidRDefault="00C761AC" w:rsidP="00421040">
      <w:pPr>
        <w:pStyle w:val="corpo"/>
      </w:pPr>
      <w:r w:rsidRPr="00901DF9">
        <w:t>O usuário insere no campo missão o texto que deseja, podendo</w:t>
      </w:r>
      <w:r>
        <w:t xml:space="preserve"> </w:t>
      </w:r>
      <w:r w:rsidRPr="00901DF9">
        <w:t>a todo momento formatar da melhor maneira e salvar.</w:t>
      </w:r>
    </w:p>
    <w:p w:rsidR="00C761AC" w:rsidRDefault="00C761AC" w:rsidP="00421040">
      <w:pPr>
        <w:pStyle w:val="corpo"/>
      </w:pPr>
      <w:r>
        <w:t xml:space="preserve">As telas de </w:t>
      </w:r>
      <w:r w:rsidRPr="00EA4474">
        <w:rPr>
          <w:i/>
        </w:rPr>
        <w:t>Justificativa</w:t>
      </w:r>
      <w:r>
        <w:t xml:space="preserve"> e </w:t>
      </w:r>
      <w:r w:rsidRPr="00EA4474">
        <w:rPr>
          <w:i/>
        </w:rPr>
        <w:t>Metodologia</w:t>
      </w:r>
      <w:r>
        <w:t xml:space="preserve"> seguem passos iguais para a sua ação de construir.</w:t>
      </w:r>
    </w:p>
    <w:p w:rsidR="00C761AC" w:rsidRPr="00901DF9" w:rsidRDefault="00C761AC" w:rsidP="00421040">
      <w:pPr>
        <w:pStyle w:val="corpo"/>
      </w:pPr>
    </w:p>
    <w:p w:rsidR="00C761AC" w:rsidRDefault="00C761AC" w:rsidP="00421040">
      <w:pPr>
        <w:pStyle w:val="corpo"/>
      </w:pPr>
      <w:r>
        <w:t>Concluindo cada Item, o usuário pode selecionar outro item qualquer para preencher com o auxilio do Menu de Itens.</w:t>
      </w:r>
    </w:p>
    <w:p w:rsidR="00C761AC" w:rsidRDefault="00C761AC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C761AC" w:rsidRPr="00901DF9" w:rsidRDefault="00C761AC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C761AC" w:rsidRDefault="00C761AC">
      <w:pPr>
        <w:rPr>
          <w:rFonts w:ascii="Elephant" w:hAnsi="Elephant" w:cs="Arial"/>
          <w:color w:val="0070C0"/>
          <w:sz w:val="24"/>
          <w:szCs w:val="28"/>
        </w:rPr>
      </w:pPr>
      <w:r>
        <w:br w:type="page"/>
      </w:r>
    </w:p>
    <w:p w:rsidR="00C761AC" w:rsidRPr="00421040" w:rsidRDefault="00C761AC" w:rsidP="00421040">
      <w:pPr>
        <w:pStyle w:val="Tit2"/>
      </w:pPr>
      <w:bookmarkStart w:id="5" w:name="_Toc234116324"/>
      <w:r w:rsidRPr="00421040">
        <w:t>Lista de Funções</w:t>
      </w:r>
      <w:bookmarkEnd w:id="5"/>
    </w:p>
    <w:p w:rsidR="00C761AC" w:rsidRDefault="00C761AC" w:rsidP="009205C5">
      <w:pPr>
        <w:pStyle w:val="Tit2"/>
        <w:numPr>
          <w:ilvl w:val="0"/>
          <w:numId w:val="0"/>
        </w:numPr>
        <w:ind w:left="792" w:hanging="650"/>
        <w:rPr>
          <w:rFonts w:ascii="Arial" w:hAnsi="Arial"/>
          <w:szCs w:val="24"/>
        </w:rPr>
      </w:pPr>
    </w:p>
    <w:p w:rsidR="00C761AC" w:rsidRDefault="00C761AC" w:rsidP="009641B9">
      <w:pPr>
        <w:pStyle w:val="corpo"/>
        <w:rPr>
          <w:szCs w:val="24"/>
        </w:rPr>
      </w:pPr>
      <w:r w:rsidRPr="009641B9">
        <w:rPr>
          <w:szCs w:val="24"/>
        </w:rPr>
        <w:t>Figura 6 – Tela Construção de Lista de Função</w:t>
      </w:r>
    </w:p>
    <w:p w:rsidR="00C761AC" w:rsidRPr="00901DF9" w:rsidRDefault="00C761AC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886CFA">
        <w:rPr>
          <w:rFonts w:ascii="Arial" w:hAnsi="Arial"/>
          <w:szCs w:val="24"/>
        </w:rPr>
        <w:pict>
          <v:shape id="Imagem 18" o:spid="_x0000_i1040" type="#_x0000_t75" style="width:361.5pt;height:548.25pt;visibility:visible">
            <v:imagedata r:id="rId23" o:title=""/>
          </v:shape>
        </w:pict>
      </w:r>
    </w:p>
    <w:p w:rsidR="00C761AC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Pr="00901DF9" w:rsidRDefault="00C761AC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Pr="008A0B1B" w:rsidRDefault="00C761AC" w:rsidP="008A0B1B">
      <w:pPr>
        <w:pStyle w:val="corpo"/>
      </w:pPr>
      <w:r>
        <w:tab/>
        <w:t>O usuário preenche os campos Ordem, Caso de Uso, Descrição e seleciona um tipo de função e adiciona numa lista que é gerada a partir do momento em que o usuário aciona o botão Adicionar.</w:t>
      </w:r>
    </w:p>
    <w:p w:rsidR="00C761AC" w:rsidRPr="008A0B1B" w:rsidRDefault="00C761AC" w:rsidP="008A0B1B">
      <w:pPr>
        <w:pStyle w:val="corpo"/>
      </w:pPr>
      <w:r w:rsidRPr="008A0B1B">
        <w:t>Assim como todos os itens ele tem a opção de salvar, notando-se que o usuário pode alterar o item em qualquer momento que desejar desde que não submeta a proposta.</w:t>
      </w:r>
    </w:p>
    <w:p w:rsidR="00C761AC" w:rsidRDefault="00C761AC" w:rsidP="00125108">
      <w:pPr>
        <w:pStyle w:val="corpo"/>
        <w:spacing w:line="360" w:lineRule="auto"/>
        <w:rPr>
          <w:rFonts w:ascii="Arial" w:hAnsi="Arial"/>
        </w:rPr>
      </w:pPr>
    </w:p>
    <w:p w:rsidR="00C761AC" w:rsidRDefault="00C761AC" w:rsidP="00125108">
      <w:pPr>
        <w:pStyle w:val="Tit2"/>
      </w:pPr>
      <w:bookmarkStart w:id="6" w:name="_Toc234116325"/>
      <w:r>
        <w:t>Cronograma</w:t>
      </w:r>
      <w:bookmarkEnd w:id="6"/>
    </w:p>
    <w:p w:rsidR="00C761AC" w:rsidRDefault="00C761AC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Default="00C761AC" w:rsidP="00B87B0E">
      <w:pPr>
        <w:pStyle w:val="corpo"/>
      </w:pPr>
      <w:r w:rsidRPr="009205C5">
        <w:t xml:space="preserve">Figura </w:t>
      </w:r>
      <w:r>
        <w:t>8</w:t>
      </w:r>
      <w:r w:rsidRPr="009205C5">
        <w:t xml:space="preserve"> – Tela </w:t>
      </w:r>
      <w:r>
        <w:t>Construção do Cronograma</w:t>
      </w:r>
    </w:p>
    <w:p w:rsidR="00C761AC" w:rsidRDefault="00C761AC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Default="00C761AC" w:rsidP="003637BE">
      <w:pPr>
        <w:pStyle w:val="imagens"/>
      </w:pPr>
      <w:r>
        <w:pict>
          <v:shape id="_x0000_i1041" type="#_x0000_t75" style="width:339pt;height:253.5pt;visibility:visible">
            <v:imagedata r:id="rId24" o:title=""/>
          </v:shape>
        </w:pict>
      </w:r>
    </w:p>
    <w:p w:rsidR="00C761AC" w:rsidRDefault="00C761AC" w:rsidP="00125108">
      <w:pPr>
        <w:pStyle w:val="corpo"/>
        <w:spacing w:line="360" w:lineRule="auto"/>
        <w:rPr>
          <w:rFonts w:ascii="Arial" w:hAnsi="Arial"/>
        </w:rPr>
      </w:pPr>
    </w:p>
    <w:p w:rsidR="00C761AC" w:rsidRPr="005B5A10" w:rsidRDefault="00C761AC" w:rsidP="005B5A10">
      <w:pPr>
        <w:pStyle w:val="corpo"/>
      </w:pPr>
      <w:r w:rsidRPr="005B5A10">
        <w:t xml:space="preserve">O preenchimento do Cronograma deve atentar para os campos </w:t>
      </w:r>
      <w:r>
        <w:t>D</w:t>
      </w:r>
      <w:r w:rsidRPr="005B5A10">
        <w:t>ata</w:t>
      </w:r>
      <w:r>
        <w:t>,</w:t>
      </w:r>
      <w:r w:rsidRPr="005B5A10">
        <w:t xml:space="preserve"> tanto a Inicial como Final, devem ser selecionadas datas </w:t>
      </w:r>
      <w:r>
        <w:t>apartir do</w:t>
      </w:r>
      <w:r w:rsidRPr="005B5A10">
        <w:t xml:space="preserve"> dia em que se manipula</w:t>
      </w:r>
      <w:r>
        <w:t xml:space="preserve"> pois</w:t>
      </w:r>
      <w:r w:rsidRPr="005B5A10">
        <w:t xml:space="preserve"> o sistema não permite inserir data retroativas.</w:t>
      </w:r>
    </w:p>
    <w:p w:rsidR="00C761AC" w:rsidRPr="005B5A10" w:rsidRDefault="00C761AC" w:rsidP="005B5A10">
      <w:pPr>
        <w:pStyle w:val="corpo"/>
      </w:pPr>
      <w:r w:rsidRPr="005B5A10">
        <w:t>Passos:</w:t>
      </w:r>
    </w:p>
    <w:p w:rsidR="00C761AC" w:rsidRPr="005B5A10" w:rsidRDefault="00C761AC" w:rsidP="005B5A10">
      <w:pPr>
        <w:pStyle w:val="corpo"/>
        <w:numPr>
          <w:ilvl w:val="0"/>
          <w:numId w:val="21"/>
        </w:numPr>
      </w:pPr>
      <w:r w:rsidRPr="005B5A10">
        <w:t>Seleciona data inicial</w:t>
      </w:r>
    </w:p>
    <w:p w:rsidR="00C761AC" w:rsidRPr="005B5A10" w:rsidRDefault="00C761AC" w:rsidP="005B5A10">
      <w:pPr>
        <w:pStyle w:val="corpo"/>
        <w:numPr>
          <w:ilvl w:val="0"/>
          <w:numId w:val="21"/>
        </w:numPr>
      </w:pPr>
      <w:r w:rsidRPr="005B5A10">
        <w:t>Seleciona data final</w:t>
      </w:r>
    </w:p>
    <w:p w:rsidR="00C761AC" w:rsidRPr="005B5A10" w:rsidRDefault="00C761AC" w:rsidP="005B5A10">
      <w:pPr>
        <w:pStyle w:val="corpo"/>
        <w:numPr>
          <w:ilvl w:val="0"/>
          <w:numId w:val="21"/>
        </w:numPr>
      </w:pPr>
      <w:r w:rsidRPr="005B5A10">
        <w:t xml:space="preserve">Seleciona o artefato </w:t>
      </w:r>
    </w:p>
    <w:p w:rsidR="00C761AC" w:rsidRPr="005B5A10" w:rsidRDefault="00C761AC" w:rsidP="005B5A10">
      <w:pPr>
        <w:pStyle w:val="corpo"/>
        <w:numPr>
          <w:ilvl w:val="0"/>
          <w:numId w:val="21"/>
        </w:numPr>
      </w:pPr>
      <w:r w:rsidRPr="005B5A10">
        <w:t>Adiciona na lista</w:t>
      </w:r>
    </w:p>
    <w:p w:rsidR="00C761AC" w:rsidRDefault="00C761AC" w:rsidP="00125108">
      <w:pPr>
        <w:pStyle w:val="corpo"/>
        <w:spacing w:line="360" w:lineRule="auto"/>
        <w:rPr>
          <w:rFonts w:ascii="Arial" w:hAnsi="Arial"/>
        </w:rPr>
      </w:pPr>
    </w:p>
    <w:p w:rsidR="00C761AC" w:rsidRDefault="00C761AC" w:rsidP="005B775B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Default="00C761AC">
      <w:pPr>
        <w:rPr>
          <w:rFonts w:ascii="Elephant" w:hAnsi="Elephant" w:cs="Arial"/>
          <w:color w:val="0070C0"/>
          <w:sz w:val="24"/>
          <w:szCs w:val="28"/>
        </w:rPr>
      </w:pPr>
      <w:r>
        <w:br w:type="page"/>
      </w:r>
    </w:p>
    <w:p w:rsidR="00C761AC" w:rsidRPr="005B5A10" w:rsidRDefault="00C761AC" w:rsidP="005B5A10">
      <w:pPr>
        <w:pStyle w:val="Tit2"/>
      </w:pPr>
      <w:bookmarkStart w:id="7" w:name="_Toc234116326"/>
      <w:r w:rsidRPr="005B5A10">
        <w:t>Submeter a Proposta</w:t>
      </w:r>
      <w:bookmarkEnd w:id="7"/>
    </w:p>
    <w:p w:rsidR="00C761AC" w:rsidRDefault="00C761AC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Pr="00F415DA" w:rsidRDefault="00C761AC" w:rsidP="00F415DA">
      <w:pPr>
        <w:pStyle w:val="corpo"/>
        <w:rPr>
          <w:szCs w:val="24"/>
        </w:rPr>
      </w:pPr>
      <w:r w:rsidRPr="00F415DA">
        <w:t xml:space="preserve">Figura 9 – Tela </w:t>
      </w:r>
      <w:r w:rsidRPr="00F415DA">
        <w:rPr>
          <w:szCs w:val="24"/>
        </w:rPr>
        <w:t>Construção de Metodologia</w:t>
      </w:r>
    </w:p>
    <w:p w:rsidR="00C761AC" w:rsidRDefault="00C761AC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Default="00C761AC" w:rsidP="005B5A10">
      <w:pPr>
        <w:pStyle w:val="imagens"/>
      </w:pPr>
      <w:r>
        <w:pict>
          <v:shape id="Imagem 6" o:spid="_x0000_i1042" type="#_x0000_t75" style="width:333.75pt;height:252pt;visibility:visible">
            <v:imagedata r:id="rId25" o:title=""/>
          </v:shape>
        </w:pict>
      </w:r>
    </w:p>
    <w:p w:rsidR="00C761AC" w:rsidRDefault="00C761AC" w:rsidP="00125108">
      <w:pPr>
        <w:pStyle w:val="corpo"/>
        <w:spacing w:line="360" w:lineRule="auto"/>
        <w:rPr>
          <w:rFonts w:ascii="Arial" w:hAnsi="Arial"/>
        </w:rPr>
      </w:pPr>
    </w:p>
    <w:p w:rsidR="00C761AC" w:rsidRPr="00F415DA" w:rsidRDefault="00C761AC" w:rsidP="00F415DA">
      <w:pPr>
        <w:pStyle w:val="corpo"/>
      </w:pPr>
      <w:r w:rsidRPr="00F415DA">
        <w:t xml:space="preserve">Para submeter </w:t>
      </w:r>
      <w:r>
        <w:t>a</w:t>
      </w:r>
      <w:r w:rsidRPr="00F415DA">
        <w:t xml:space="preserve"> proposta o usuário precisa ter todos os itens concluídos. </w:t>
      </w:r>
    </w:p>
    <w:p w:rsidR="00C761AC" w:rsidRDefault="00C761AC" w:rsidP="00F415DA">
      <w:pPr>
        <w:pStyle w:val="corpo"/>
      </w:pPr>
      <w:r w:rsidRPr="00F415DA">
        <w:t>O usuário aciona o botão de Submeter para submeter a sua proposta para correção</w:t>
      </w:r>
      <w:r>
        <w:t>.</w:t>
      </w:r>
    </w:p>
    <w:p w:rsidR="00C761AC" w:rsidRDefault="00C761AC">
      <w:pPr>
        <w:rPr>
          <w:rFonts w:ascii="Arial" w:hAnsi="Arial"/>
        </w:rPr>
      </w:pPr>
    </w:p>
    <w:p w:rsidR="00C761AC" w:rsidRDefault="00C761AC">
      <w:pPr>
        <w:rPr>
          <w:rFonts w:ascii="Britannic Bold" w:hAnsi="Britannic Bold" w:cs="Arial"/>
          <w:i/>
          <w:caps/>
          <w:color w:val="0070C0"/>
          <w:sz w:val="28"/>
          <w:szCs w:val="28"/>
        </w:rPr>
      </w:pPr>
      <w:r>
        <w:br w:type="page"/>
      </w:r>
    </w:p>
    <w:p w:rsidR="00C761AC" w:rsidRPr="00F415DA" w:rsidRDefault="00C761AC" w:rsidP="00F415DA">
      <w:pPr>
        <w:pStyle w:val="Tit1"/>
      </w:pPr>
      <w:bookmarkStart w:id="8" w:name="_Toc234116327"/>
      <w:r w:rsidRPr="00F415DA">
        <w:t>Correção da proposta</w:t>
      </w:r>
      <w:bookmarkEnd w:id="8"/>
    </w:p>
    <w:p w:rsidR="00C761AC" w:rsidRPr="00F415DA" w:rsidRDefault="00C761AC" w:rsidP="00F415DA">
      <w:pPr>
        <w:pStyle w:val="corpo"/>
      </w:pPr>
      <w:r w:rsidRPr="00F415DA">
        <w:t xml:space="preserve">A visão de sistema que é mostrada nesta sessão compete ao usuário </w:t>
      </w:r>
      <w:r>
        <w:t>P</w:t>
      </w:r>
      <w:r w:rsidRPr="00F415DA">
        <w:t>rofessor.</w:t>
      </w:r>
    </w:p>
    <w:p w:rsidR="00C761AC" w:rsidRPr="00F415DA" w:rsidRDefault="00C761AC" w:rsidP="00F415DA">
      <w:pPr>
        <w:pStyle w:val="corpo"/>
      </w:pPr>
    </w:p>
    <w:p w:rsidR="00C761AC" w:rsidRDefault="00C761AC" w:rsidP="00F415DA">
      <w:pPr>
        <w:pStyle w:val="corpo"/>
        <w:rPr>
          <w:szCs w:val="24"/>
        </w:rPr>
      </w:pPr>
      <w:r w:rsidRPr="00F415DA">
        <w:t xml:space="preserve">Figura 10 – Tela </w:t>
      </w:r>
      <w:r w:rsidRPr="00F415DA">
        <w:rPr>
          <w:szCs w:val="24"/>
        </w:rPr>
        <w:t>Inicial do Usuário Professor</w:t>
      </w:r>
    </w:p>
    <w:p w:rsidR="00C761AC" w:rsidRPr="00F415DA" w:rsidRDefault="00C761AC" w:rsidP="00F415DA">
      <w:pPr>
        <w:pStyle w:val="corpo"/>
        <w:rPr>
          <w:szCs w:val="24"/>
        </w:rPr>
      </w:pPr>
    </w:p>
    <w:p w:rsidR="00C761AC" w:rsidRDefault="00C761AC" w:rsidP="007F7E37">
      <w:pPr>
        <w:pStyle w:val="imagens"/>
      </w:pPr>
      <w:r>
        <w:pict>
          <v:shape id="Imagem 9" o:spid="_x0000_i1043" type="#_x0000_t75" style="width:331.5pt;height:254.25pt;visibility:visible">
            <v:imagedata r:id="rId26" o:title=""/>
          </v:shape>
        </w:pict>
      </w:r>
    </w:p>
    <w:p w:rsidR="00C761AC" w:rsidRDefault="00C761AC" w:rsidP="00A06698">
      <w:pPr>
        <w:pStyle w:val="corpo"/>
        <w:ind w:firstLine="0"/>
      </w:pPr>
    </w:p>
    <w:p w:rsidR="00C761AC" w:rsidRDefault="00C761AC" w:rsidP="00A06698">
      <w:pPr>
        <w:pStyle w:val="corpo"/>
        <w:ind w:firstLine="0"/>
      </w:pPr>
    </w:p>
    <w:p w:rsidR="00C761AC" w:rsidRPr="00663F64" w:rsidRDefault="00C761AC" w:rsidP="00663F64">
      <w:pPr>
        <w:pStyle w:val="Tit2"/>
      </w:pPr>
      <w:bookmarkStart w:id="9" w:name="_Toc234116328"/>
      <w:r w:rsidRPr="00663F64">
        <w:t>Listar todas as Propostas</w:t>
      </w:r>
      <w:bookmarkEnd w:id="9"/>
    </w:p>
    <w:p w:rsidR="00C761AC" w:rsidRDefault="00C761AC" w:rsidP="00663F64">
      <w:pPr>
        <w:pStyle w:val="corpo"/>
      </w:pPr>
      <w:r w:rsidRPr="00FF0C82">
        <w:t xml:space="preserve">O </w:t>
      </w:r>
      <w:r>
        <w:t>usuário aciona o link Lista de Proposta e ele visualiza todas as propostas que o usuário professor tem a corrigir.</w:t>
      </w:r>
    </w:p>
    <w:p w:rsidR="00C761AC" w:rsidRDefault="00C761AC" w:rsidP="00663F64">
      <w:pPr>
        <w:pStyle w:val="corpo"/>
      </w:pPr>
    </w:p>
    <w:p w:rsidR="00C761AC" w:rsidRDefault="00C761AC" w:rsidP="00663F64">
      <w:pPr>
        <w:pStyle w:val="corpo"/>
      </w:pPr>
    </w:p>
    <w:p w:rsidR="00C761AC" w:rsidRDefault="00C761AC">
      <w:pPr>
        <w:rPr>
          <w:rFonts w:cs="Arial"/>
          <w:sz w:val="24"/>
        </w:rPr>
      </w:pPr>
      <w:r>
        <w:br w:type="page"/>
      </w:r>
    </w:p>
    <w:p w:rsidR="00C761AC" w:rsidRDefault="00C761AC" w:rsidP="00663F64">
      <w:pPr>
        <w:pStyle w:val="corpo"/>
      </w:pPr>
      <w:r w:rsidRPr="009205C5">
        <w:t xml:space="preserve">Figura </w:t>
      </w:r>
      <w:r>
        <w:t>11</w:t>
      </w:r>
      <w:r w:rsidRPr="009205C5">
        <w:t xml:space="preserve"> – Tela </w:t>
      </w:r>
      <w:r>
        <w:t>Lista as Propostas para Professor</w:t>
      </w:r>
    </w:p>
    <w:p w:rsidR="00C761AC" w:rsidRDefault="00C761AC" w:rsidP="00663F64">
      <w:pPr>
        <w:pStyle w:val="corpo"/>
      </w:pPr>
    </w:p>
    <w:p w:rsidR="00C761AC" w:rsidRDefault="00C761AC" w:rsidP="00D670F1">
      <w:pPr>
        <w:pStyle w:val="imagens"/>
      </w:pPr>
      <w:r>
        <w:pict>
          <v:shape id="Imagem 12" o:spid="_x0000_i1044" type="#_x0000_t75" style="width:339pt;height:253.5pt;visibility:visible">
            <v:imagedata r:id="rId27" o:title=""/>
          </v:shape>
        </w:pict>
      </w:r>
    </w:p>
    <w:p w:rsidR="00C761AC" w:rsidRDefault="00C761AC" w:rsidP="00CF1008">
      <w:pPr>
        <w:pStyle w:val="corpo"/>
      </w:pPr>
    </w:p>
    <w:p w:rsidR="00C761AC" w:rsidRDefault="00C761AC" w:rsidP="00CF1008">
      <w:pPr>
        <w:pStyle w:val="corpo"/>
      </w:pPr>
      <w:r w:rsidRPr="0000035D">
        <w:t>Acionando o link Visualizar localizado ao lado de cada proposta, o Professor estará selecio</w:t>
      </w:r>
      <w:r>
        <w:t>nando uma Proposta específica.</w:t>
      </w:r>
    </w:p>
    <w:p w:rsidR="00C761AC" w:rsidRDefault="00C761AC" w:rsidP="00DB02DD">
      <w:pPr>
        <w:pStyle w:val="corpo"/>
        <w:spacing w:line="360" w:lineRule="auto"/>
        <w:rPr>
          <w:rFonts w:ascii="Arial" w:hAnsi="Arial"/>
        </w:rPr>
      </w:pPr>
    </w:p>
    <w:p w:rsidR="00C761AC" w:rsidRPr="00435331" w:rsidRDefault="00C761AC" w:rsidP="00435331">
      <w:pPr>
        <w:pStyle w:val="Tit2"/>
      </w:pPr>
      <w:bookmarkStart w:id="10" w:name="_Toc234116329"/>
      <w:r w:rsidRPr="00435331">
        <w:t>Proposta Selecionada</w:t>
      </w:r>
      <w:bookmarkEnd w:id="10"/>
    </w:p>
    <w:p w:rsidR="00C761AC" w:rsidRDefault="00C761AC" w:rsidP="0000035D">
      <w:pPr>
        <w:pStyle w:val="corpo"/>
      </w:pPr>
    </w:p>
    <w:p w:rsidR="00C761AC" w:rsidRPr="006E3D0A" w:rsidRDefault="00C761AC" w:rsidP="006E3D0A">
      <w:pPr>
        <w:pStyle w:val="corpo"/>
        <w:rPr>
          <w:szCs w:val="24"/>
        </w:rPr>
      </w:pPr>
      <w:r w:rsidRPr="006E3D0A">
        <w:t>Nessa tela o usuário tem informações sobre a proposta, com</w:t>
      </w:r>
      <w:r>
        <w:t>o</w:t>
      </w:r>
      <w:r w:rsidRPr="006E3D0A">
        <w:t xml:space="preserve"> seu status e </w:t>
      </w:r>
      <w:r>
        <w:t xml:space="preserve">a </w:t>
      </w:r>
      <w:r w:rsidRPr="006E3D0A">
        <w:t>equipe que a produziu.</w:t>
      </w:r>
    </w:p>
    <w:p w:rsidR="00C761AC" w:rsidRPr="00435331" w:rsidRDefault="00C761AC" w:rsidP="00435331">
      <w:pPr>
        <w:pStyle w:val="corpo"/>
      </w:pPr>
      <w:r w:rsidRPr="00435331">
        <w:t>OBS.: Os links funcionam normalmente, mas o usuário deve selecionar uma proposta para poder corrigi-la.</w:t>
      </w:r>
    </w:p>
    <w:p w:rsidR="00C761AC" w:rsidRPr="00945026" w:rsidRDefault="00C761AC" w:rsidP="00945026">
      <w:pPr>
        <w:pStyle w:val="corpo"/>
        <w:spacing w:line="360" w:lineRule="auto"/>
        <w:rPr>
          <w:rFonts w:ascii="Arial" w:hAnsi="Arial"/>
          <w:szCs w:val="24"/>
        </w:rPr>
      </w:pPr>
    </w:p>
    <w:p w:rsidR="00C761AC" w:rsidRDefault="00C761AC">
      <w:pPr>
        <w:rPr>
          <w:rFonts w:cs="Arial"/>
          <w:sz w:val="24"/>
        </w:rPr>
      </w:pPr>
      <w:r>
        <w:br w:type="page"/>
      </w:r>
    </w:p>
    <w:p w:rsidR="00C761AC" w:rsidRPr="00521A4D" w:rsidRDefault="00C761AC" w:rsidP="00521A4D">
      <w:pPr>
        <w:pStyle w:val="corpo"/>
        <w:rPr>
          <w:szCs w:val="24"/>
        </w:rPr>
      </w:pPr>
      <w:r w:rsidRPr="00521A4D">
        <w:t xml:space="preserve">Figura 12 – Tela </w:t>
      </w:r>
      <w:r w:rsidRPr="00521A4D">
        <w:rPr>
          <w:szCs w:val="24"/>
        </w:rPr>
        <w:t>Lista as Propostas para Professor</w:t>
      </w:r>
    </w:p>
    <w:p w:rsidR="00C761AC" w:rsidRPr="00521A4D" w:rsidRDefault="00C761AC" w:rsidP="00521A4D">
      <w:pPr>
        <w:pStyle w:val="corpo"/>
        <w:rPr>
          <w:szCs w:val="24"/>
        </w:rPr>
      </w:pPr>
    </w:p>
    <w:p w:rsidR="00C761AC" w:rsidRDefault="00C761AC" w:rsidP="00521A4D">
      <w:pPr>
        <w:pStyle w:val="imagens"/>
      </w:pPr>
      <w:r>
        <w:pict>
          <v:shape id="Imagem 21" o:spid="_x0000_i1045" type="#_x0000_t75" style="width:338.25pt;height:254.25pt;visibility:visible">
            <v:imagedata r:id="rId28" o:title=""/>
          </v:shape>
        </w:pict>
      </w:r>
    </w:p>
    <w:p w:rsidR="00C761AC" w:rsidRDefault="00C761AC" w:rsidP="00521A4D">
      <w:pPr>
        <w:pStyle w:val="corpo"/>
      </w:pPr>
    </w:p>
    <w:p w:rsidR="00C761AC" w:rsidRDefault="00C761AC" w:rsidP="00521A4D">
      <w:pPr>
        <w:pStyle w:val="corpo"/>
      </w:pPr>
    </w:p>
    <w:p w:rsidR="00C761AC" w:rsidRPr="004D61BF" w:rsidRDefault="00C761AC" w:rsidP="00521A4D">
      <w:pPr>
        <w:pStyle w:val="Tit2"/>
      </w:pPr>
      <w:bookmarkStart w:id="11" w:name="_Toc234116330"/>
      <w:r w:rsidRPr="004D61BF">
        <w:t>Missão</w:t>
      </w:r>
      <w:bookmarkEnd w:id="11"/>
    </w:p>
    <w:p w:rsidR="00C761AC" w:rsidRPr="00521A4D" w:rsidRDefault="00C761AC" w:rsidP="00521A4D">
      <w:pPr>
        <w:pStyle w:val="corpo"/>
      </w:pPr>
    </w:p>
    <w:p w:rsidR="00C761AC" w:rsidRPr="00521A4D" w:rsidRDefault="00C761AC" w:rsidP="00521A4D">
      <w:pPr>
        <w:pStyle w:val="corpo"/>
      </w:pPr>
      <w:r w:rsidRPr="00521A4D">
        <w:t xml:space="preserve">A correção é comum para todos os Itens, seguindo os mesmos passos para todos. </w:t>
      </w:r>
    </w:p>
    <w:p w:rsidR="00C761AC" w:rsidRPr="00521A4D" w:rsidRDefault="00C761AC" w:rsidP="00521A4D">
      <w:pPr>
        <w:pStyle w:val="corpo"/>
      </w:pPr>
      <w:r w:rsidRPr="00521A4D">
        <w:t>Passos:</w:t>
      </w:r>
    </w:p>
    <w:p w:rsidR="00C761AC" w:rsidRPr="00521A4D" w:rsidRDefault="00C761AC" w:rsidP="00521A4D">
      <w:pPr>
        <w:pStyle w:val="corpo"/>
        <w:numPr>
          <w:ilvl w:val="0"/>
          <w:numId w:val="22"/>
        </w:numPr>
      </w:pPr>
      <w:r w:rsidRPr="00521A4D">
        <w:t xml:space="preserve">O usuário escolhe a Resposta SIM ou NÃO, para a pergunta que avalia o Item. </w:t>
      </w:r>
    </w:p>
    <w:p w:rsidR="00C761AC" w:rsidRPr="00521A4D" w:rsidRDefault="00C761AC" w:rsidP="00521A4D">
      <w:pPr>
        <w:pStyle w:val="corpo"/>
        <w:numPr>
          <w:ilvl w:val="0"/>
          <w:numId w:val="22"/>
        </w:numPr>
      </w:pPr>
      <w:r w:rsidRPr="00521A4D">
        <w:t>O usuário preenche o campo Observações para qualquer indagação que deseja mostrar ao aluno.</w:t>
      </w:r>
    </w:p>
    <w:p w:rsidR="00C761AC" w:rsidRDefault="00C761AC" w:rsidP="00521A4D">
      <w:pPr>
        <w:pStyle w:val="corpo"/>
        <w:numPr>
          <w:ilvl w:val="0"/>
          <w:numId w:val="22"/>
        </w:numPr>
      </w:pPr>
      <w:r w:rsidRPr="00521A4D">
        <w:t>O usuário aciona salva a sua correção</w:t>
      </w:r>
      <w:r>
        <w:t>.</w:t>
      </w:r>
    </w:p>
    <w:p w:rsidR="00C761AC" w:rsidRPr="00945026" w:rsidRDefault="00C761AC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C761AC" w:rsidRDefault="00C761AC">
      <w:r>
        <w:br w:type="page"/>
      </w:r>
    </w:p>
    <w:p w:rsidR="00C761AC" w:rsidRPr="008C763A" w:rsidRDefault="00C761AC" w:rsidP="008C763A">
      <w:pPr>
        <w:rPr>
          <w:szCs w:val="24"/>
        </w:rPr>
      </w:pPr>
      <w:r w:rsidRPr="008C763A">
        <w:t xml:space="preserve">Figura 13 – Tela </w:t>
      </w:r>
      <w:r w:rsidRPr="008C763A">
        <w:rPr>
          <w:szCs w:val="24"/>
        </w:rPr>
        <w:t>Corrigir Missão</w:t>
      </w:r>
    </w:p>
    <w:p w:rsidR="00C761AC" w:rsidRDefault="00C761AC" w:rsidP="008C763A">
      <w:pPr>
        <w:pStyle w:val="imagens"/>
      </w:pPr>
      <w:r>
        <w:pict>
          <v:shape id="_x0000_i1046" type="#_x0000_t75" style="width:339pt;height:255pt;visibility:visible">
            <v:imagedata r:id="rId29" o:title=""/>
          </v:shape>
        </w:pict>
      </w:r>
    </w:p>
    <w:p w:rsidR="00C761AC" w:rsidRDefault="00C761AC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C761AC" w:rsidRDefault="00C761AC" w:rsidP="00847777">
      <w:pPr>
        <w:pStyle w:val="corpo"/>
      </w:pPr>
      <w:r>
        <w:t xml:space="preserve">As funcionalidades que seguem os mesmos passos são: 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>Lista de Funções.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>Justificativa.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>Metodologia.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>Cronograma.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 xml:space="preserve">Avaliação Geral – 1 </w:t>
      </w:r>
    </w:p>
    <w:p w:rsidR="00C761AC" w:rsidRPr="0058673E" w:rsidRDefault="00C761AC" w:rsidP="00847777">
      <w:pPr>
        <w:pStyle w:val="corpo"/>
        <w:numPr>
          <w:ilvl w:val="0"/>
          <w:numId w:val="23"/>
        </w:numPr>
      </w:pPr>
      <w:r>
        <w:t xml:space="preserve">Avaliação Geral – 2 </w:t>
      </w:r>
    </w:p>
    <w:p w:rsidR="00C761AC" w:rsidRDefault="00C761AC" w:rsidP="00847777">
      <w:pPr>
        <w:pStyle w:val="corpo"/>
        <w:numPr>
          <w:ilvl w:val="0"/>
          <w:numId w:val="23"/>
        </w:numPr>
      </w:pPr>
      <w:r>
        <w:t>Avaliação Geral – 3</w:t>
      </w:r>
    </w:p>
    <w:p w:rsidR="00C761AC" w:rsidRPr="00847777" w:rsidRDefault="00C761AC" w:rsidP="00847777">
      <w:pPr>
        <w:pStyle w:val="corpo"/>
        <w:rPr>
          <w:szCs w:val="24"/>
        </w:rPr>
      </w:pPr>
    </w:p>
    <w:p w:rsidR="00C761AC" w:rsidRDefault="00C761AC" w:rsidP="00D4646A">
      <w:pPr>
        <w:pStyle w:val="Tit2"/>
      </w:pPr>
      <w:bookmarkStart w:id="12" w:name="_Toc234116331"/>
      <w:r w:rsidRPr="00D4646A">
        <w:t>Submeter</w:t>
      </w:r>
      <w:r>
        <w:t xml:space="preserve"> Correção</w:t>
      </w:r>
      <w:bookmarkEnd w:id="12"/>
    </w:p>
    <w:p w:rsidR="00C761AC" w:rsidRDefault="00C761AC" w:rsidP="00D4646A">
      <w:pPr>
        <w:pStyle w:val="corpo"/>
      </w:pPr>
    </w:p>
    <w:p w:rsidR="00C761AC" w:rsidRPr="00D4646A" w:rsidRDefault="00C761AC" w:rsidP="00D4646A">
      <w:pPr>
        <w:pStyle w:val="corpo"/>
      </w:pPr>
      <w:r w:rsidRPr="00D4646A">
        <w:t>Para submeter à Correção o usuário deve se atentar de que todos os Itens de correção estão com o status de concluído, então aciona o Botão Submeter.</w:t>
      </w:r>
    </w:p>
    <w:p w:rsidR="00C761AC" w:rsidRDefault="00C761AC" w:rsidP="00DC7568">
      <w:pPr>
        <w:pStyle w:val="corpo"/>
        <w:spacing w:line="360" w:lineRule="auto"/>
        <w:rPr>
          <w:rFonts w:ascii="Arial" w:hAnsi="Arial"/>
        </w:rPr>
      </w:pPr>
    </w:p>
    <w:p w:rsidR="00C761AC" w:rsidRDefault="00C761AC" w:rsidP="00DC7568">
      <w:pPr>
        <w:pStyle w:val="corpo"/>
        <w:spacing w:line="360" w:lineRule="auto"/>
        <w:rPr>
          <w:rFonts w:ascii="Arial" w:hAnsi="Arial"/>
        </w:rPr>
      </w:pPr>
    </w:p>
    <w:p w:rsidR="00C761AC" w:rsidRDefault="00C761AC">
      <w:pPr>
        <w:rPr>
          <w:rFonts w:ascii="Arial" w:hAnsi="Arial" w:cs="Arial"/>
          <w:sz w:val="24"/>
        </w:rPr>
      </w:pPr>
      <w:r>
        <w:rPr>
          <w:rFonts w:ascii="Arial" w:hAnsi="Arial"/>
        </w:rPr>
        <w:br w:type="page"/>
      </w:r>
    </w:p>
    <w:p w:rsidR="00C761AC" w:rsidRDefault="00C761AC" w:rsidP="00DC7568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14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Submeter Correção</w:t>
      </w:r>
    </w:p>
    <w:p w:rsidR="00C761AC" w:rsidRPr="00D4646A" w:rsidRDefault="00C761AC" w:rsidP="00D4646A">
      <w:pPr>
        <w:pStyle w:val="corpo"/>
      </w:pPr>
    </w:p>
    <w:p w:rsidR="00C761AC" w:rsidRDefault="00C761AC" w:rsidP="0069020E">
      <w:pPr>
        <w:pStyle w:val="imagens"/>
      </w:pPr>
      <w:r>
        <w:pict>
          <v:shape id="Imagem 27" o:spid="_x0000_i1047" type="#_x0000_t75" style="width:339pt;height:253.5pt;visibility:visible">
            <v:imagedata r:id="rId30" o:title=""/>
          </v:shape>
        </w:pict>
      </w:r>
    </w:p>
    <w:p w:rsidR="00C761AC" w:rsidRDefault="00C761AC" w:rsidP="00213AE1">
      <w:pPr>
        <w:tabs>
          <w:tab w:val="left" w:pos="8042"/>
        </w:tabs>
      </w:pPr>
    </w:p>
    <w:p w:rsidR="00C761AC" w:rsidRDefault="00C761AC" w:rsidP="00213A0F">
      <w:pPr>
        <w:pStyle w:val="Tit1"/>
      </w:pPr>
      <w:bookmarkStart w:id="13" w:name="_Toc234116332"/>
      <w:r>
        <w:t>Cadastro da proposta</w:t>
      </w:r>
      <w:bookmarkEnd w:id="13"/>
    </w:p>
    <w:p w:rsidR="00C761AC" w:rsidRPr="00213A0F" w:rsidRDefault="00C761AC" w:rsidP="00213A0F">
      <w:pPr>
        <w:pStyle w:val="corpo"/>
      </w:pPr>
      <w:r w:rsidRPr="00213A0F">
        <w:t>A visão de sistema que é mostrada nesta sessão compete ao usuário Coordenador.</w:t>
      </w:r>
    </w:p>
    <w:p w:rsidR="00C761AC" w:rsidRPr="00213A0F" w:rsidRDefault="00C761AC" w:rsidP="00213A0F">
      <w:pPr>
        <w:pStyle w:val="corpo"/>
      </w:pPr>
    </w:p>
    <w:p w:rsidR="00C761AC" w:rsidRPr="00213A0F" w:rsidRDefault="00C761AC" w:rsidP="00213A0F">
      <w:pPr>
        <w:pStyle w:val="corpo"/>
      </w:pPr>
    </w:p>
    <w:p w:rsidR="00C761AC" w:rsidRPr="00213A0F" w:rsidRDefault="00C761AC" w:rsidP="00213A0F">
      <w:pPr>
        <w:pStyle w:val="corpo"/>
        <w:rPr>
          <w:szCs w:val="24"/>
        </w:rPr>
      </w:pPr>
      <w:r w:rsidRPr="00213A0F">
        <w:t xml:space="preserve">Figura 15 – Tela </w:t>
      </w:r>
      <w:r w:rsidRPr="00213A0F">
        <w:rPr>
          <w:szCs w:val="24"/>
        </w:rPr>
        <w:t>Inicial do Usuário Professor</w:t>
      </w:r>
    </w:p>
    <w:p w:rsidR="00C761AC" w:rsidRDefault="00C761AC" w:rsidP="00213AE1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noProof/>
          <w:lang w:eastAsia="pt-BR"/>
        </w:rPr>
        <w:pict>
          <v:shape id="Imagem 9" o:spid="_x0000_s1030" type="#_x0000_t75" alt="HomeCoordenador.jpg" style="position:absolute;left:0;text-align:left;margin-left:48.3pt;margin-top:5.95pt;width:355.7pt;height:245pt;z-index:-251657728;visibility:visible">
            <v:imagedata r:id="rId31" o:title=""/>
          </v:shape>
        </w:pict>
      </w: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13AE1">
      <w:pPr>
        <w:tabs>
          <w:tab w:val="left" w:pos="8042"/>
        </w:tabs>
      </w:pPr>
    </w:p>
    <w:p w:rsidR="00C761AC" w:rsidRDefault="00C761AC" w:rsidP="00286B21">
      <w:pPr>
        <w:pStyle w:val="corpo"/>
      </w:pPr>
      <w:r w:rsidRPr="005A3CD1">
        <w:tab/>
        <w:t>Os cadastros d</w:t>
      </w:r>
      <w:r>
        <w:t>o sistema são todos basicamente realizados pelo Coordenador abaixo segue a lista:</w:t>
      </w:r>
    </w:p>
    <w:p w:rsidR="00C761AC" w:rsidRDefault="00C761AC" w:rsidP="00286B21">
      <w:pPr>
        <w:pStyle w:val="corpo"/>
        <w:numPr>
          <w:ilvl w:val="0"/>
          <w:numId w:val="24"/>
        </w:numPr>
      </w:pPr>
      <w:r>
        <w:t>Cadastro de Equipe</w:t>
      </w:r>
    </w:p>
    <w:p w:rsidR="00C761AC" w:rsidRDefault="00C761AC" w:rsidP="00286B21">
      <w:pPr>
        <w:pStyle w:val="corpo"/>
        <w:numPr>
          <w:ilvl w:val="0"/>
          <w:numId w:val="24"/>
        </w:numPr>
      </w:pPr>
      <w:r>
        <w:t>Cadastro de Usuário</w:t>
      </w:r>
    </w:p>
    <w:p w:rsidR="00C761AC" w:rsidRDefault="00C761AC" w:rsidP="00286B21">
      <w:pPr>
        <w:pStyle w:val="corpo"/>
        <w:numPr>
          <w:ilvl w:val="0"/>
          <w:numId w:val="24"/>
        </w:numPr>
      </w:pPr>
      <w:r>
        <w:t>Cadastro de Proposta</w:t>
      </w:r>
    </w:p>
    <w:p w:rsidR="00C761AC" w:rsidRDefault="00C761AC" w:rsidP="005A3CD1">
      <w:pPr>
        <w:pStyle w:val="ListParagraph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C761AC" w:rsidRPr="00286B21" w:rsidRDefault="00C761AC" w:rsidP="00286B21">
      <w:pPr>
        <w:pStyle w:val="Tit2"/>
      </w:pPr>
      <w:bookmarkStart w:id="14" w:name="_Toc234116333"/>
      <w:r w:rsidRPr="00286B21">
        <w:t>Cadastro de Proposta</w:t>
      </w:r>
      <w:bookmarkEnd w:id="14"/>
    </w:p>
    <w:p w:rsidR="00C761AC" w:rsidRDefault="00C761AC" w:rsidP="005A3CD1">
      <w:pPr>
        <w:pStyle w:val="Tit2"/>
        <w:numPr>
          <w:ilvl w:val="0"/>
          <w:numId w:val="0"/>
        </w:numPr>
        <w:ind w:left="792"/>
      </w:pPr>
    </w:p>
    <w:p w:rsidR="00C761AC" w:rsidRPr="00286B21" w:rsidRDefault="00C761AC" w:rsidP="00286B21">
      <w:pPr>
        <w:pStyle w:val="corpo"/>
      </w:pPr>
      <w:r w:rsidRPr="00286B21">
        <w:t>Para submeter o Cadastro de Proposta</w:t>
      </w:r>
      <w:r>
        <w:t>,</w:t>
      </w:r>
      <w:r w:rsidRPr="00286B21">
        <w:t xml:space="preserve"> o usuário deve seguir passos simples.</w:t>
      </w:r>
    </w:p>
    <w:p w:rsidR="00C761AC" w:rsidRPr="00286B21" w:rsidRDefault="00C761AC" w:rsidP="00286B21">
      <w:pPr>
        <w:pStyle w:val="corpo"/>
      </w:pPr>
    </w:p>
    <w:p w:rsidR="00C761AC" w:rsidRPr="00286B21" w:rsidRDefault="00C761AC" w:rsidP="00286B21">
      <w:pPr>
        <w:pStyle w:val="corpo"/>
      </w:pPr>
      <w:r w:rsidRPr="00286B21">
        <w:t>Passos:</w:t>
      </w:r>
    </w:p>
    <w:p w:rsidR="00C761AC" w:rsidRPr="00286B21" w:rsidRDefault="00C761AC" w:rsidP="00286B21">
      <w:pPr>
        <w:pStyle w:val="corpo"/>
        <w:numPr>
          <w:ilvl w:val="0"/>
          <w:numId w:val="25"/>
        </w:numPr>
      </w:pPr>
      <w:r w:rsidRPr="00286B21">
        <w:t>Aciona menu Propostas</w:t>
      </w:r>
    </w:p>
    <w:p w:rsidR="00C761AC" w:rsidRPr="00286B21" w:rsidRDefault="00C761AC" w:rsidP="00286B21">
      <w:pPr>
        <w:pStyle w:val="corpo"/>
        <w:numPr>
          <w:ilvl w:val="0"/>
          <w:numId w:val="25"/>
        </w:numPr>
      </w:pPr>
      <w:r w:rsidRPr="00286B21">
        <w:t>Aciona Cadastra</w:t>
      </w:r>
    </w:p>
    <w:p w:rsidR="00C761AC" w:rsidRPr="00286B21" w:rsidRDefault="00C761AC" w:rsidP="00286B21">
      <w:pPr>
        <w:pStyle w:val="corpo"/>
        <w:numPr>
          <w:ilvl w:val="0"/>
          <w:numId w:val="25"/>
        </w:numPr>
      </w:pPr>
      <w:r w:rsidRPr="00286B21">
        <w:t>Aciona o Botão Nova Proposta</w:t>
      </w:r>
    </w:p>
    <w:p w:rsidR="00C761AC" w:rsidRPr="00286B21" w:rsidRDefault="00C761AC" w:rsidP="00286B21">
      <w:pPr>
        <w:pStyle w:val="corpo"/>
      </w:pPr>
    </w:p>
    <w:p w:rsidR="00C761AC" w:rsidRDefault="00C761AC" w:rsidP="00286B21">
      <w:pPr>
        <w:pStyle w:val="corpo"/>
        <w:rPr>
          <w:szCs w:val="24"/>
        </w:rPr>
      </w:pPr>
      <w:r w:rsidRPr="00286B21">
        <w:t xml:space="preserve">Figura 16 – Tela </w:t>
      </w:r>
      <w:r w:rsidRPr="00286B21">
        <w:rPr>
          <w:szCs w:val="24"/>
        </w:rPr>
        <w:t>Pesquisa de Proposta</w:t>
      </w:r>
    </w:p>
    <w:p w:rsidR="00C761AC" w:rsidRPr="00286B21" w:rsidRDefault="00C761AC" w:rsidP="00286B21">
      <w:pPr>
        <w:pStyle w:val="corpo"/>
        <w:rPr>
          <w:szCs w:val="24"/>
        </w:rPr>
      </w:pPr>
    </w:p>
    <w:p w:rsidR="00C761AC" w:rsidRDefault="00C761AC" w:rsidP="00BE4EC7">
      <w:pPr>
        <w:pStyle w:val="imagens"/>
      </w:pPr>
      <w:r>
        <w:pict>
          <v:shape id="Imagem 30" o:spid="_x0000_i1048" type="#_x0000_t75" style="width:339pt;height:254.25pt;visibility:visible">
            <v:imagedata r:id="rId32" o:title=""/>
          </v:shape>
        </w:pict>
      </w: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Pr="00310AC2" w:rsidRDefault="00C761AC" w:rsidP="00310AC2">
      <w:pPr>
        <w:pStyle w:val="corpo"/>
        <w:rPr>
          <w:szCs w:val="24"/>
        </w:rPr>
      </w:pPr>
      <w:r w:rsidRPr="00310AC2">
        <w:t xml:space="preserve">Figura 17 – Tela </w:t>
      </w:r>
      <w:r w:rsidRPr="00310AC2">
        <w:rPr>
          <w:szCs w:val="24"/>
        </w:rPr>
        <w:t>Cadastro de Proposta</w:t>
      </w:r>
    </w:p>
    <w:p w:rsidR="00C761AC" w:rsidRPr="00310AC2" w:rsidRDefault="00C761AC" w:rsidP="00310AC2">
      <w:pPr>
        <w:pStyle w:val="corpo"/>
        <w:rPr>
          <w:szCs w:val="24"/>
        </w:rPr>
      </w:pPr>
    </w:p>
    <w:p w:rsidR="00C761AC" w:rsidRDefault="00C761AC" w:rsidP="00310AC2">
      <w:pPr>
        <w:pStyle w:val="imagens"/>
      </w:pPr>
      <w:r>
        <w:pict>
          <v:shape id="Imagem 33" o:spid="_x0000_i1049" type="#_x0000_t75" style="width:339pt;height:254.25pt;visibility:visible">
            <v:imagedata r:id="rId33" o:title=""/>
          </v:shape>
        </w:pict>
      </w: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5A3CD1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B81B27">
      <w:pPr>
        <w:pStyle w:val="corpo"/>
      </w:pPr>
      <w:r>
        <w:t>O usuário deve ter selecionar uma Equipe que ainda não possui Proposta, pois é obrigatório que uma proposta possua apenas uma equipe. E uma equipe deve ter cadastrado ao menos um usuário.</w:t>
      </w:r>
    </w:p>
    <w:p w:rsidR="00C761AC" w:rsidRDefault="00C761AC" w:rsidP="00B81B27">
      <w:pPr>
        <w:pStyle w:val="corpo"/>
      </w:pPr>
      <w:r>
        <w:t>O passo para o cadastro é simples, o usuário preenche os campos, seleciona uma equipe e aciona o botão Salvar.</w:t>
      </w:r>
    </w:p>
    <w:p w:rsidR="00C761AC" w:rsidRDefault="00C761AC" w:rsidP="00674F3F">
      <w:pPr>
        <w:pStyle w:val="ListParagraph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3860DA">
      <w:pPr>
        <w:pStyle w:val="Tit2"/>
      </w:pPr>
      <w:bookmarkStart w:id="15" w:name="_Toc234116334"/>
      <w:r>
        <w:t>Geração de Relatórios</w:t>
      </w:r>
      <w:bookmarkEnd w:id="15"/>
    </w:p>
    <w:p w:rsidR="00C761AC" w:rsidRPr="00271E93" w:rsidRDefault="00C761AC" w:rsidP="003860DA">
      <w:pPr>
        <w:pStyle w:val="corpo"/>
      </w:pPr>
    </w:p>
    <w:p w:rsidR="00C761AC" w:rsidRDefault="00C761AC" w:rsidP="003860DA">
      <w:pPr>
        <w:pStyle w:val="corpo"/>
      </w:pPr>
      <w:r w:rsidRPr="00271E93">
        <w:t>O sistema GerPro possui vários relatórios para melhor auxiliá-lo em sua gestão. O acesso para geração é simples e fácil.</w:t>
      </w:r>
    </w:p>
    <w:p w:rsidR="00C761AC" w:rsidRPr="00271E93" w:rsidRDefault="00C761AC" w:rsidP="003860DA">
      <w:pPr>
        <w:pStyle w:val="corpo"/>
      </w:pPr>
      <w:r>
        <w:t>Acionando o menu a opção Relatórios, o usuário terá várias opções de relatórios, como mostra a tela abaixo:</w:t>
      </w:r>
    </w:p>
    <w:p w:rsidR="00C761AC" w:rsidRDefault="00C761AC" w:rsidP="003860DA">
      <w:pPr>
        <w:pStyle w:val="corpo"/>
      </w:pPr>
    </w:p>
    <w:p w:rsidR="00C761AC" w:rsidRDefault="00C761AC">
      <w:pPr>
        <w:rPr>
          <w:rFonts w:cs="Arial"/>
          <w:sz w:val="24"/>
        </w:rPr>
      </w:pPr>
      <w:r>
        <w:br w:type="page"/>
      </w:r>
    </w:p>
    <w:p w:rsidR="00C761AC" w:rsidRDefault="00C761AC" w:rsidP="003860DA">
      <w:pPr>
        <w:pStyle w:val="corpo"/>
      </w:pPr>
      <w:r w:rsidRPr="009205C5">
        <w:t xml:space="preserve">Figura </w:t>
      </w:r>
      <w:r>
        <w:t>18</w:t>
      </w:r>
      <w:r w:rsidRPr="009205C5">
        <w:t xml:space="preserve"> – Tela </w:t>
      </w:r>
      <w:r>
        <w:t>Cadastro de Proposta</w:t>
      </w:r>
    </w:p>
    <w:p w:rsidR="00C761AC" w:rsidRDefault="00C761AC" w:rsidP="003860DA">
      <w:pPr>
        <w:pStyle w:val="corpo"/>
      </w:pPr>
    </w:p>
    <w:p w:rsidR="00C761AC" w:rsidRDefault="00C761AC" w:rsidP="00474A23">
      <w:pPr>
        <w:pStyle w:val="imagens"/>
      </w:pPr>
      <w:r>
        <w:pict>
          <v:shape id="Imagem 16" o:spid="_x0000_i1050" type="#_x0000_t75" alt="TelaChamaRelatório.jpg" style="width:396pt;height:278.25pt;visibility:visible">
            <v:imagedata r:id="rId34" o:title=""/>
          </v:shape>
        </w:pict>
      </w:r>
    </w:p>
    <w:p w:rsidR="00C761AC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1609E0">
      <w:pPr>
        <w:pStyle w:val="corpo"/>
      </w:pPr>
      <w:r>
        <w:t>Escolhendo a opção Relatório Equipe x Propostas, o usuário deve escolher o período em que foi realizada a construção da proposta, e então aciona o botão Visualizar:</w:t>
      </w:r>
    </w:p>
    <w:p w:rsidR="00C761AC" w:rsidRDefault="00C761AC" w:rsidP="00626AE3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>
      <w:pPr>
        <w:rPr>
          <w:rFonts w:cs="Arial"/>
          <w:sz w:val="24"/>
        </w:rPr>
      </w:pPr>
      <w:r>
        <w:br w:type="page"/>
      </w:r>
    </w:p>
    <w:p w:rsidR="00C761AC" w:rsidRDefault="00C761AC" w:rsidP="00583D34">
      <w:pPr>
        <w:pStyle w:val="corpo"/>
      </w:pPr>
    </w:p>
    <w:p w:rsidR="00C761AC" w:rsidRDefault="00C761AC" w:rsidP="00583D34">
      <w:pPr>
        <w:pStyle w:val="corpo"/>
        <w:rPr>
          <w:szCs w:val="24"/>
        </w:rPr>
      </w:pPr>
      <w:r w:rsidRPr="00583D34">
        <w:t>Figura 19 – Relatório Equipe x</w:t>
      </w:r>
      <w:r w:rsidRPr="00583D34">
        <w:rPr>
          <w:szCs w:val="24"/>
        </w:rPr>
        <w:t xml:space="preserve"> Proposta</w:t>
      </w:r>
    </w:p>
    <w:p w:rsidR="00C761AC" w:rsidRPr="00583D34" w:rsidRDefault="00C761AC" w:rsidP="00583D34">
      <w:pPr>
        <w:pStyle w:val="corpo"/>
        <w:rPr>
          <w:szCs w:val="24"/>
        </w:rPr>
      </w:pPr>
    </w:p>
    <w:p w:rsidR="00C761AC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86CFA">
        <w:rPr>
          <w:rFonts w:ascii="Arial" w:hAnsi="Arial" w:cs="Arial"/>
          <w:noProof/>
          <w:sz w:val="24"/>
          <w:szCs w:val="24"/>
          <w:lang w:eastAsia="pt-BR"/>
        </w:rPr>
        <w:pict>
          <v:shape id="_x0000_i1051" type="#_x0000_t75" alt="EquipeXProposta.jpg" style="width:448.5pt;height:546.75pt;visibility:visible">
            <v:imagedata r:id="rId35" o:title=""/>
          </v:shape>
        </w:pict>
      </w:r>
    </w:p>
    <w:p w:rsidR="00C761AC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C761AC" w:rsidRDefault="00C761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761AC" w:rsidRDefault="00C761AC" w:rsidP="00015B27">
      <w:pPr>
        <w:pStyle w:val="corpo"/>
      </w:pPr>
      <w:r>
        <w:t>O usuário também tem a opção de visualizar o resultado das correções da proposta com um relatório gráfico. Abaixo sege o modelo:</w:t>
      </w:r>
    </w:p>
    <w:p w:rsidR="00C761AC" w:rsidRDefault="00C761AC" w:rsidP="00626AE3">
      <w:pPr>
        <w:pStyle w:val="ListParagraph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C761AC" w:rsidRDefault="00C761AC" w:rsidP="00015B27">
      <w:pPr>
        <w:pStyle w:val="corpo"/>
      </w:pPr>
      <w:r w:rsidRPr="009205C5">
        <w:t xml:space="preserve">Figura </w:t>
      </w:r>
      <w:r>
        <w:t>19</w:t>
      </w:r>
      <w:r w:rsidRPr="009205C5">
        <w:t xml:space="preserve"> – </w:t>
      </w:r>
      <w:r>
        <w:t>Relatório de Resultado das Propostas</w:t>
      </w:r>
    </w:p>
    <w:p w:rsidR="00C761AC" w:rsidRDefault="00C761AC" w:rsidP="00626AE3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C761AC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86CFA">
        <w:rPr>
          <w:rFonts w:ascii="Arial" w:hAnsi="Arial" w:cs="Arial"/>
          <w:noProof/>
          <w:sz w:val="24"/>
          <w:szCs w:val="24"/>
          <w:lang w:eastAsia="pt-BR"/>
        </w:rPr>
        <w:pict>
          <v:shape id="Imagem 23" o:spid="_x0000_i1052" type="#_x0000_t75" alt="Procentagem.jpg" style="width:448.5pt;height:237.75pt;visibility:visible">
            <v:imagedata r:id="rId36" o:title=""/>
          </v:shape>
        </w:pict>
      </w:r>
    </w:p>
    <w:p w:rsidR="00C761AC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761AC" w:rsidRDefault="00C761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761AC" w:rsidRDefault="00C761AC" w:rsidP="00626AE3">
      <w:pPr>
        <w:pStyle w:val="Tit2"/>
      </w:pPr>
      <w:bookmarkStart w:id="16" w:name="_Toc234116335"/>
      <w:r>
        <w:t>Contatos com os Desenvolvedores</w:t>
      </w:r>
      <w:bookmarkEnd w:id="16"/>
    </w:p>
    <w:p w:rsidR="00C761AC" w:rsidRDefault="00C761AC" w:rsidP="00626AE3">
      <w:pPr>
        <w:pStyle w:val="Tit2"/>
        <w:numPr>
          <w:ilvl w:val="0"/>
          <w:numId w:val="0"/>
        </w:numPr>
      </w:pPr>
    </w:p>
    <w:p w:rsidR="00C761AC" w:rsidRDefault="00C761AC" w:rsidP="00DF0EEA">
      <w:pPr>
        <w:pStyle w:val="corpo"/>
        <w:spacing w:line="360" w:lineRule="auto"/>
        <w:rPr>
          <w:rFonts w:ascii="Arial" w:hAnsi="Arial"/>
        </w:rPr>
      </w:pPr>
      <w:r w:rsidRPr="004B2995">
        <w:t>Os desenvolvedores do Sistema poderão ser contatados através dos fones:</w:t>
      </w:r>
    </w:p>
    <w:p w:rsidR="00C761AC" w:rsidRDefault="00C761AC" w:rsidP="00DF0EEA">
      <w:pPr>
        <w:pStyle w:val="corpo"/>
        <w:spacing w:line="360" w:lineRule="auto"/>
        <w:ind w:firstLine="0"/>
        <w:rPr>
          <w:rFonts w:ascii="Arial" w:hAnsi="Arial"/>
        </w:rPr>
      </w:pPr>
    </w:p>
    <w:p w:rsidR="00C761AC" w:rsidRPr="004B2995" w:rsidRDefault="00C761AC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Manfrine Santos</w:t>
      </w:r>
      <w:r>
        <w:t xml:space="preserve"> (</w:t>
      </w:r>
      <w:r w:rsidRPr="004B2995">
        <w:t>92</w:t>
      </w:r>
      <w:r>
        <w:t xml:space="preserve">) </w:t>
      </w:r>
      <w:r w:rsidRPr="004B2995">
        <w:t>9601-0418</w:t>
      </w:r>
    </w:p>
    <w:p w:rsidR="00C761AC" w:rsidRPr="004B2995" w:rsidRDefault="00C761AC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Mano</w:t>
      </w:r>
      <w:r>
        <w:t xml:space="preserve">el Neto </w:t>
      </w:r>
      <w:r>
        <w:tab/>
        <w:t>(</w:t>
      </w:r>
      <w:r w:rsidRPr="004B2995">
        <w:t>92</w:t>
      </w:r>
      <w:r>
        <w:t>)</w:t>
      </w:r>
      <w:r w:rsidRPr="004B2995">
        <w:t xml:space="preserve"> 9214-1819</w:t>
      </w:r>
    </w:p>
    <w:p w:rsidR="00C761AC" w:rsidRPr="004B2995" w:rsidRDefault="00C761AC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 w:rsidRPr="004B2995">
        <w:t>Marcelo Souza</w:t>
      </w:r>
      <w:r>
        <w:t xml:space="preserve"> </w:t>
      </w:r>
      <w:r>
        <w:tab/>
        <w:t>(</w:t>
      </w:r>
      <w:r w:rsidRPr="004B2995">
        <w:t>92</w:t>
      </w:r>
      <w:r>
        <w:t>)</w:t>
      </w:r>
      <w:r w:rsidRPr="004B2995">
        <w:t xml:space="preserve"> 9158-486</w:t>
      </w:r>
      <w:r>
        <w:t>3</w:t>
      </w:r>
    </w:p>
    <w:p w:rsidR="00C761AC" w:rsidRPr="004B2995" w:rsidRDefault="00C761AC" w:rsidP="004B2995">
      <w:pPr>
        <w:pStyle w:val="corpo"/>
        <w:numPr>
          <w:ilvl w:val="0"/>
          <w:numId w:val="26"/>
        </w:numPr>
        <w:tabs>
          <w:tab w:val="left" w:leader="hyphen" w:pos="3402"/>
        </w:tabs>
      </w:pPr>
      <w:r>
        <w:t xml:space="preserve">Rilmar Gomes </w:t>
      </w:r>
      <w:r>
        <w:tab/>
        <w:t>(</w:t>
      </w:r>
      <w:r w:rsidRPr="004B2995">
        <w:t>92</w:t>
      </w:r>
      <w:r>
        <w:t>)</w:t>
      </w:r>
      <w:r w:rsidRPr="004B2995">
        <w:t xml:space="preserve"> 8141-0509</w:t>
      </w:r>
    </w:p>
    <w:p w:rsidR="00C761AC" w:rsidRPr="00547263" w:rsidRDefault="00C761AC" w:rsidP="00547263">
      <w:pPr>
        <w:pStyle w:val="corpo"/>
        <w:rPr>
          <w:rFonts w:ascii="Arial" w:hAnsi="Arial"/>
        </w:rPr>
      </w:pPr>
    </w:p>
    <w:p w:rsidR="00C761AC" w:rsidRPr="00271E93" w:rsidRDefault="00C761AC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C761AC" w:rsidRPr="00271E93" w:rsidSect="004617E4">
      <w:headerReference w:type="even" r:id="rId37"/>
      <w:headerReference w:type="default" r:id="rId38"/>
      <w:footerReference w:type="even" r:id="rId39"/>
      <w:footerReference w:type="default" r:id="rId40"/>
      <w:pgSz w:w="11906" w:h="16838" w:code="9"/>
      <w:pgMar w:top="1701" w:right="1134" w:bottom="1134" w:left="1701" w:header="567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61AC" w:rsidRDefault="00C761AC" w:rsidP="00BA79C1">
      <w:pPr>
        <w:spacing w:after="0" w:line="240" w:lineRule="auto"/>
      </w:pPr>
      <w:r>
        <w:separator/>
      </w:r>
    </w:p>
  </w:endnote>
  <w:endnote w:type="continuationSeparator" w:id="1">
    <w:p w:rsidR="00C761AC" w:rsidRDefault="00C761AC" w:rsidP="00BA7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61AC" w:rsidRDefault="00C761AC">
    <w:pPr>
      <w:pStyle w:val="Footer"/>
      <w:jc w:val="center"/>
    </w:pPr>
  </w:p>
  <w:p w:rsidR="00C761AC" w:rsidRDefault="00C761AC">
    <w:pPr>
      <w:pStyle w:val="Footer"/>
      <w:jc w:val="center"/>
    </w:pPr>
    <w:fldSimple w:instr=" PAGE    \* MERGEFORMAT ">
      <w:r>
        <w:rPr>
          <w:noProof/>
        </w:rPr>
        <w:t>2</w:t>
      </w:r>
    </w:fldSimple>
  </w:p>
  <w:p w:rsidR="00C761AC" w:rsidRDefault="00C761A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61AC" w:rsidRDefault="00C761AC">
    <w:pPr>
      <w:pStyle w:val="Footer"/>
      <w:jc w:val="center"/>
    </w:pPr>
  </w:p>
  <w:p w:rsidR="00C761AC" w:rsidRDefault="00C761AC">
    <w:pPr>
      <w:pStyle w:val="Footer"/>
      <w:jc w:val="center"/>
    </w:pPr>
    <w:fldSimple w:instr=" PAGE    \* MERGEFORMAT ">
      <w:r>
        <w:rPr>
          <w:noProof/>
        </w:rPr>
        <w:t>23</w:t>
      </w:r>
    </w:fldSimple>
  </w:p>
  <w:p w:rsidR="00C761AC" w:rsidRDefault="00C761A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61AC" w:rsidRDefault="00C761AC" w:rsidP="00BA79C1">
      <w:pPr>
        <w:spacing w:after="0" w:line="240" w:lineRule="auto"/>
      </w:pPr>
      <w:r>
        <w:separator/>
      </w:r>
    </w:p>
  </w:footnote>
  <w:footnote w:type="continuationSeparator" w:id="1">
    <w:p w:rsidR="00C761AC" w:rsidRDefault="00C761AC" w:rsidP="00BA7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61AC" w:rsidRPr="00D277DB" w:rsidRDefault="00C761AC" w:rsidP="00D277DB">
    <w:pPr>
      <w:pStyle w:val="Header"/>
      <w:jc w:val="right"/>
      <w:rPr>
        <w:rFonts w:ascii="Arial Black" w:hAnsi="Arial Black"/>
        <w:color w:val="FFFFFF"/>
        <w:sz w:val="32"/>
        <w:szCs w:val="32"/>
      </w:rPr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10" o:spid="_x0000_s2049" type="#_x0000_t75" style="position:absolute;left:0;text-align:left;margin-left:-83.55pt;margin-top:-27.45pt;width:591pt;height:63.75pt;z-index:-251656192;visibility:visible">
          <v:imagedata r:id="rId1" o:title=""/>
        </v:shape>
      </w:pict>
    </w:r>
    <w:r w:rsidRPr="00D277DB">
      <w:rPr>
        <w:rFonts w:ascii="Arial Black" w:hAnsi="Arial Black"/>
        <w:color w:val="FFFFFF"/>
        <w:sz w:val="32"/>
        <w:szCs w:val="32"/>
      </w:rPr>
      <w:t xml:space="preserve">Manual do </w:t>
    </w:r>
    <w:r>
      <w:rPr>
        <w:rFonts w:ascii="Arial Black" w:hAnsi="Arial Black"/>
        <w:color w:val="FFFFFF"/>
        <w:sz w:val="32"/>
        <w:szCs w:val="32"/>
      </w:rPr>
      <w:t>Usuário</w:t>
    </w:r>
  </w:p>
  <w:p w:rsidR="00C761AC" w:rsidRPr="006B20CC" w:rsidRDefault="00C761AC" w:rsidP="006B20C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61AC" w:rsidRDefault="00C761AC" w:rsidP="00CC3269">
    <w:pPr>
      <w:pStyle w:val="Header"/>
      <w:jc w:val="right"/>
      <w:rPr>
        <w:rFonts w:ascii="Arial Black" w:hAnsi="Arial Black"/>
        <w:color w:val="FFFFFF"/>
        <w:sz w:val="32"/>
        <w:szCs w:val="32"/>
      </w:rPr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-85.8pt;margin-top:-27.6pt;width:591pt;height:63.75pt;z-index:-251654144;visibility:visible">
          <v:imagedata r:id="rId1" o:title=""/>
        </v:shape>
      </w:pict>
    </w:r>
    <w:r w:rsidRPr="00D277DB">
      <w:rPr>
        <w:rFonts w:ascii="Arial Black" w:hAnsi="Arial Black"/>
        <w:color w:val="FFFFFF"/>
        <w:sz w:val="32"/>
        <w:szCs w:val="32"/>
      </w:rPr>
      <w:t xml:space="preserve">Manual do </w:t>
    </w:r>
    <w:r>
      <w:rPr>
        <w:rFonts w:ascii="Arial Black" w:hAnsi="Arial Black"/>
        <w:color w:val="FFFFFF"/>
        <w:sz w:val="32"/>
        <w:szCs w:val="32"/>
      </w:rPr>
      <w:t>Usuário</w:t>
    </w:r>
  </w:p>
  <w:p w:rsidR="00C761AC" w:rsidRPr="00D277DB" w:rsidRDefault="00C761AC" w:rsidP="00CC3269">
    <w:pPr>
      <w:pStyle w:val="Header"/>
      <w:jc w:val="right"/>
      <w:rPr>
        <w:rFonts w:ascii="Arial Black" w:hAnsi="Arial Black"/>
        <w:color w:val="FFFFFF"/>
        <w:sz w:val="32"/>
        <w:szCs w:val="32"/>
      </w:rPr>
    </w:pPr>
  </w:p>
  <w:p w:rsidR="00C761AC" w:rsidRPr="006B20CC" w:rsidRDefault="00C761AC" w:rsidP="00D277DB">
    <w:pPr>
      <w:pStyle w:val="Header"/>
      <w:jc w:val="right"/>
      <w:rPr>
        <w:szCs w:val="4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7A2C0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B5BA51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696CC8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7DC0C9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F2862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B742FF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502E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960EF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D5CF4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780CCA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1D7E83"/>
    <w:multiLevelType w:val="hybridMultilevel"/>
    <w:tmpl w:val="76949E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A8822AF"/>
    <w:multiLevelType w:val="hybridMultilevel"/>
    <w:tmpl w:val="893E82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CAA08F4"/>
    <w:multiLevelType w:val="hybridMultilevel"/>
    <w:tmpl w:val="61FC903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0D617663"/>
    <w:multiLevelType w:val="hybridMultilevel"/>
    <w:tmpl w:val="08B6697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10345503"/>
    <w:multiLevelType w:val="hybridMultilevel"/>
    <w:tmpl w:val="CDF245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81C13EC"/>
    <w:multiLevelType w:val="hybridMultilevel"/>
    <w:tmpl w:val="147881C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4482A57"/>
    <w:multiLevelType w:val="hybridMultilevel"/>
    <w:tmpl w:val="FF1A18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D5672E4"/>
    <w:multiLevelType w:val="multilevel"/>
    <w:tmpl w:val="76B45E0C"/>
    <w:lvl w:ilvl="0">
      <w:start w:val="1"/>
      <w:numFmt w:val="decimal"/>
      <w:pStyle w:val="Tit1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pStyle w:val="Tit2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8">
    <w:nsid w:val="4D980DEB"/>
    <w:multiLevelType w:val="hybridMultilevel"/>
    <w:tmpl w:val="5C549B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8A4195"/>
    <w:multiLevelType w:val="hybridMultilevel"/>
    <w:tmpl w:val="79A2E0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C95EBA"/>
    <w:multiLevelType w:val="hybridMultilevel"/>
    <w:tmpl w:val="86E206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CDC06B3"/>
    <w:multiLevelType w:val="hybridMultilevel"/>
    <w:tmpl w:val="3ECCA7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6FE469C"/>
    <w:multiLevelType w:val="hybridMultilevel"/>
    <w:tmpl w:val="3370CDC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7"/>
  </w:num>
  <w:num w:numId="12">
    <w:abstractNumId w:val="17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3"/>
  </w:num>
  <w:num w:numId="16">
    <w:abstractNumId w:val="16"/>
  </w:num>
  <w:num w:numId="17">
    <w:abstractNumId w:val="18"/>
  </w:num>
  <w:num w:numId="18">
    <w:abstractNumId w:val="19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20"/>
  </w:num>
  <w:num w:numId="22">
    <w:abstractNumId w:val="15"/>
  </w:num>
  <w:num w:numId="23">
    <w:abstractNumId w:val="22"/>
  </w:num>
  <w:num w:numId="24">
    <w:abstractNumId w:val="12"/>
  </w:num>
  <w:num w:numId="25">
    <w:abstractNumId w:val="21"/>
  </w:num>
  <w:num w:numId="2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A79C1"/>
    <w:rsid w:val="0000035D"/>
    <w:rsid w:val="000023D8"/>
    <w:rsid w:val="00015B27"/>
    <w:rsid w:val="0002771C"/>
    <w:rsid w:val="00030F46"/>
    <w:rsid w:val="00032373"/>
    <w:rsid w:val="00050670"/>
    <w:rsid w:val="000553B7"/>
    <w:rsid w:val="00056E34"/>
    <w:rsid w:val="00056FE0"/>
    <w:rsid w:val="00071992"/>
    <w:rsid w:val="000C4307"/>
    <w:rsid w:val="000F55C4"/>
    <w:rsid w:val="00106549"/>
    <w:rsid w:val="00115469"/>
    <w:rsid w:val="0012236B"/>
    <w:rsid w:val="00125108"/>
    <w:rsid w:val="00145BB2"/>
    <w:rsid w:val="00152990"/>
    <w:rsid w:val="001609E0"/>
    <w:rsid w:val="001617FD"/>
    <w:rsid w:val="00171F18"/>
    <w:rsid w:val="00184273"/>
    <w:rsid w:val="001911B6"/>
    <w:rsid w:val="001C0EDC"/>
    <w:rsid w:val="001E3773"/>
    <w:rsid w:val="001F5FDD"/>
    <w:rsid w:val="0021203F"/>
    <w:rsid w:val="00212920"/>
    <w:rsid w:val="00213A0F"/>
    <w:rsid w:val="00213AE1"/>
    <w:rsid w:val="002348A2"/>
    <w:rsid w:val="00260193"/>
    <w:rsid w:val="00260CF4"/>
    <w:rsid w:val="00271E93"/>
    <w:rsid w:val="00272241"/>
    <w:rsid w:val="00277C8A"/>
    <w:rsid w:val="00286B21"/>
    <w:rsid w:val="002B35A3"/>
    <w:rsid w:val="002D132E"/>
    <w:rsid w:val="002E2017"/>
    <w:rsid w:val="002E28BF"/>
    <w:rsid w:val="002E6BF4"/>
    <w:rsid w:val="002F54C8"/>
    <w:rsid w:val="00304464"/>
    <w:rsid w:val="003056F5"/>
    <w:rsid w:val="00310AC2"/>
    <w:rsid w:val="003240B1"/>
    <w:rsid w:val="0032764E"/>
    <w:rsid w:val="00333A25"/>
    <w:rsid w:val="003359D3"/>
    <w:rsid w:val="00352D4B"/>
    <w:rsid w:val="003637BE"/>
    <w:rsid w:val="00382AC3"/>
    <w:rsid w:val="00382D3C"/>
    <w:rsid w:val="00382FF0"/>
    <w:rsid w:val="003860DA"/>
    <w:rsid w:val="003876B8"/>
    <w:rsid w:val="00396123"/>
    <w:rsid w:val="003B0A9E"/>
    <w:rsid w:val="003D3998"/>
    <w:rsid w:val="003D4C3B"/>
    <w:rsid w:val="003F5649"/>
    <w:rsid w:val="003F760B"/>
    <w:rsid w:val="00421040"/>
    <w:rsid w:val="00430EFD"/>
    <w:rsid w:val="004337C2"/>
    <w:rsid w:val="00435331"/>
    <w:rsid w:val="00456C75"/>
    <w:rsid w:val="004617E4"/>
    <w:rsid w:val="00462DA3"/>
    <w:rsid w:val="00463518"/>
    <w:rsid w:val="004729ED"/>
    <w:rsid w:val="00474A23"/>
    <w:rsid w:val="0048428A"/>
    <w:rsid w:val="00495142"/>
    <w:rsid w:val="004A708B"/>
    <w:rsid w:val="004A7158"/>
    <w:rsid w:val="004A75BA"/>
    <w:rsid w:val="004B2995"/>
    <w:rsid w:val="004B3552"/>
    <w:rsid w:val="004D47AB"/>
    <w:rsid w:val="004D61BF"/>
    <w:rsid w:val="004E4995"/>
    <w:rsid w:val="004F0533"/>
    <w:rsid w:val="00506FEF"/>
    <w:rsid w:val="005070D6"/>
    <w:rsid w:val="00507615"/>
    <w:rsid w:val="00512562"/>
    <w:rsid w:val="00513E79"/>
    <w:rsid w:val="00521A4D"/>
    <w:rsid w:val="0052473F"/>
    <w:rsid w:val="00547263"/>
    <w:rsid w:val="00571D05"/>
    <w:rsid w:val="00577450"/>
    <w:rsid w:val="00583D34"/>
    <w:rsid w:val="0058673E"/>
    <w:rsid w:val="00596FD0"/>
    <w:rsid w:val="005A1472"/>
    <w:rsid w:val="005A3CD1"/>
    <w:rsid w:val="005B5A10"/>
    <w:rsid w:val="005B775B"/>
    <w:rsid w:val="005D225F"/>
    <w:rsid w:val="005D6721"/>
    <w:rsid w:val="00616D39"/>
    <w:rsid w:val="00620E19"/>
    <w:rsid w:val="006268C4"/>
    <w:rsid w:val="00626AE3"/>
    <w:rsid w:val="00642199"/>
    <w:rsid w:val="00653333"/>
    <w:rsid w:val="00657600"/>
    <w:rsid w:val="006607FD"/>
    <w:rsid w:val="00660DDB"/>
    <w:rsid w:val="00663F64"/>
    <w:rsid w:val="00674F3F"/>
    <w:rsid w:val="0069020E"/>
    <w:rsid w:val="00695844"/>
    <w:rsid w:val="006B20CC"/>
    <w:rsid w:val="006B3B7D"/>
    <w:rsid w:val="006E3725"/>
    <w:rsid w:val="006E3D0A"/>
    <w:rsid w:val="006F4667"/>
    <w:rsid w:val="007105D5"/>
    <w:rsid w:val="00714DF3"/>
    <w:rsid w:val="00722681"/>
    <w:rsid w:val="007701A1"/>
    <w:rsid w:val="00770FEA"/>
    <w:rsid w:val="00773B53"/>
    <w:rsid w:val="00777241"/>
    <w:rsid w:val="00784E42"/>
    <w:rsid w:val="00790905"/>
    <w:rsid w:val="007D43CD"/>
    <w:rsid w:val="007F7E37"/>
    <w:rsid w:val="00803199"/>
    <w:rsid w:val="00803672"/>
    <w:rsid w:val="00814EAF"/>
    <w:rsid w:val="00830634"/>
    <w:rsid w:val="008313B0"/>
    <w:rsid w:val="00832A27"/>
    <w:rsid w:val="008449E9"/>
    <w:rsid w:val="00847777"/>
    <w:rsid w:val="008624F7"/>
    <w:rsid w:val="00863E79"/>
    <w:rsid w:val="00867BC9"/>
    <w:rsid w:val="008712A1"/>
    <w:rsid w:val="00886CFA"/>
    <w:rsid w:val="008A0B1B"/>
    <w:rsid w:val="008B0AB9"/>
    <w:rsid w:val="008B1E77"/>
    <w:rsid w:val="008C763A"/>
    <w:rsid w:val="008D32A3"/>
    <w:rsid w:val="008D77B7"/>
    <w:rsid w:val="008E525F"/>
    <w:rsid w:val="008F0150"/>
    <w:rsid w:val="009009C5"/>
    <w:rsid w:val="00901DF9"/>
    <w:rsid w:val="0090216D"/>
    <w:rsid w:val="00902E83"/>
    <w:rsid w:val="00905221"/>
    <w:rsid w:val="009205C5"/>
    <w:rsid w:val="0092365B"/>
    <w:rsid w:val="00930C66"/>
    <w:rsid w:val="00942B66"/>
    <w:rsid w:val="00945026"/>
    <w:rsid w:val="00956942"/>
    <w:rsid w:val="009641B9"/>
    <w:rsid w:val="00967A2B"/>
    <w:rsid w:val="009716AF"/>
    <w:rsid w:val="00976AEC"/>
    <w:rsid w:val="0098441B"/>
    <w:rsid w:val="009904C5"/>
    <w:rsid w:val="009B314A"/>
    <w:rsid w:val="009C28E3"/>
    <w:rsid w:val="009D1FDB"/>
    <w:rsid w:val="009D2EC4"/>
    <w:rsid w:val="009D6BE5"/>
    <w:rsid w:val="00A06698"/>
    <w:rsid w:val="00A50588"/>
    <w:rsid w:val="00A700C5"/>
    <w:rsid w:val="00A80F40"/>
    <w:rsid w:val="00A8719F"/>
    <w:rsid w:val="00A94B2B"/>
    <w:rsid w:val="00AA3404"/>
    <w:rsid w:val="00AB0AED"/>
    <w:rsid w:val="00AC4590"/>
    <w:rsid w:val="00AD7A0C"/>
    <w:rsid w:val="00B43518"/>
    <w:rsid w:val="00B44D0B"/>
    <w:rsid w:val="00B47F39"/>
    <w:rsid w:val="00B555FB"/>
    <w:rsid w:val="00B70461"/>
    <w:rsid w:val="00B7617D"/>
    <w:rsid w:val="00B81B27"/>
    <w:rsid w:val="00B85EF2"/>
    <w:rsid w:val="00B87138"/>
    <w:rsid w:val="00B87B0E"/>
    <w:rsid w:val="00B93C9E"/>
    <w:rsid w:val="00B940A1"/>
    <w:rsid w:val="00BA79C1"/>
    <w:rsid w:val="00BB7CC5"/>
    <w:rsid w:val="00BE4EC7"/>
    <w:rsid w:val="00C0146D"/>
    <w:rsid w:val="00C11709"/>
    <w:rsid w:val="00C22EFE"/>
    <w:rsid w:val="00C257F9"/>
    <w:rsid w:val="00C274FB"/>
    <w:rsid w:val="00C3642F"/>
    <w:rsid w:val="00C42C0E"/>
    <w:rsid w:val="00C761AC"/>
    <w:rsid w:val="00C958DB"/>
    <w:rsid w:val="00CA62DB"/>
    <w:rsid w:val="00CC3269"/>
    <w:rsid w:val="00CD1F90"/>
    <w:rsid w:val="00CD4A82"/>
    <w:rsid w:val="00CE5D4F"/>
    <w:rsid w:val="00CE63AA"/>
    <w:rsid w:val="00CF1008"/>
    <w:rsid w:val="00CF53B7"/>
    <w:rsid w:val="00D20C3C"/>
    <w:rsid w:val="00D277DB"/>
    <w:rsid w:val="00D33ACB"/>
    <w:rsid w:val="00D42349"/>
    <w:rsid w:val="00D448A7"/>
    <w:rsid w:val="00D4646A"/>
    <w:rsid w:val="00D57B83"/>
    <w:rsid w:val="00D670F1"/>
    <w:rsid w:val="00D95CD1"/>
    <w:rsid w:val="00DB02DD"/>
    <w:rsid w:val="00DC0AEA"/>
    <w:rsid w:val="00DC7568"/>
    <w:rsid w:val="00DE07CB"/>
    <w:rsid w:val="00DE3003"/>
    <w:rsid w:val="00DF0EEA"/>
    <w:rsid w:val="00DF3520"/>
    <w:rsid w:val="00E049BE"/>
    <w:rsid w:val="00E30FE0"/>
    <w:rsid w:val="00E36B5E"/>
    <w:rsid w:val="00E418E0"/>
    <w:rsid w:val="00E665BC"/>
    <w:rsid w:val="00E72AC6"/>
    <w:rsid w:val="00E77228"/>
    <w:rsid w:val="00E90632"/>
    <w:rsid w:val="00EA1185"/>
    <w:rsid w:val="00EA4474"/>
    <w:rsid w:val="00EB09F7"/>
    <w:rsid w:val="00EC69B7"/>
    <w:rsid w:val="00ED4ABC"/>
    <w:rsid w:val="00EE048A"/>
    <w:rsid w:val="00EE7AED"/>
    <w:rsid w:val="00F06621"/>
    <w:rsid w:val="00F07B6F"/>
    <w:rsid w:val="00F15A22"/>
    <w:rsid w:val="00F17051"/>
    <w:rsid w:val="00F17755"/>
    <w:rsid w:val="00F24DC7"/>
    <w:rsid w:val="00F26052"/>
    <w:rsid w:val="00F350FC"/>
    <w:rsid w:val="00F415DA"/>
    <w:rsid w:val="00F47181"/>
    <w:rsid w:val="00F657AE"/>
    <w:rsid w:val="00F835A7"/>
    <w:rsid w:val="00FA7876"/>
    <w:rsid w:val="00FD26FE"/>
    <w:rsid w:val="00FD72C0"/>
    <w:rsid w:val="00FE798E"/>
    <w:rsid w:val="00FF0C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CD1"/>
    <w:pPr>
      <w:spacing w:after="200" w:line="276" w:lineRule="auto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95CD1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B35E06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D95CD1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F07F0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95CD1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F07F09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D95CD1"/>
    <w:rPr>
      <w:rFonts w:ascii="Cambria" w:hAnsi="Cambria" w:cs="Times New Roman"/>
      <w:b/>
      <w:bCs/>
      <w:color w:val="B35E0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D95CD1"/>
    <w:rPr>
      <w:rFonts w:ascii="Cambria" w:hAnsi="Cambria" w:cs="Times New Roman"/>
      <w:b/>
      <w:bCs/>
      <w:color w:val="F07F09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D95CD1"/>
    <w:rPr>
      <w:rFonts w:ascii="Cambria" w:hAnsi="Cambria" w:cs="Times New Roman"/>
      <w:b/>
      <w:bCs/>
      <w:color w:val="F07F09"/>
    </w:rPr>
  </w:style>
  <w:style w:type="paragraph" w:styleId="Header">
    <w:name w:val="header"/>
    <w:basedOn w:val="Normal"/>
    <w:link w:val="HeaderChar"/>
    <w:uiPriority w:val="99"/>
    <w:semiHidden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BA79C1"/>
    <w:rPr>
      <w:rFonts w:cs="Times New Roman"/>
    </w:rPr>
  </w:style>
  <w:style w:type="paragraph" w:styleId="Footer">
    <w:name w:val="footer"/>
    <w:basedOn w:val="Normal"/>
    <w:link w:val="FooterChar"/>
    <w:uiPriority w:val="99"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BA79C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844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449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95CD1"/>
    <w:pPr>
      <w:ind w:left="720"/>
      <w:contextualSpacing/>
    </w:pPr>
  </w:style>
  <w:style w:type="paragraph" w:customStyle="1" w:styleId="Tit1">
    <w:name w:val="Tit1"/>
    <w:uiPriority w:val="99"/>
    <w:rsid w:val="00D57B83"/>
    <w:pPr>
      <w:numPr>
        <w:numId w:val="12"/>
      </w:numPr>
      <w:spacing w:after="200" w:line="360" w:lineRule="auto"/>
      <w:jc w:val="both"/>
    </w:pPr>
    <w:rPr>
      <w:rFonts w:ascii="Britannic Bold" w:hAnsi="Britannic Bold" w:cs="Arial"/>
      <w:i/>
      <w:caps/>
      <w:color w:val="0070C0"/>
      <w:sz w:val="28"/>
      <w:szCs w:val="28"/>
      <w:lang w:eastAsia="en-US"/>
    </w:rPr>
  </w:style>
  <w:style w:type="paragraph" w:customStyle="1" w:styleId="Tit2">
    <w:name w:val="Tit2"/>
    <w:uiPriority w:val="99"/>
    <w:rsid w:val="00D95CD1"/>
    <w:pPr>
      <w:numPr>
        <w:ilvl w:val="1"/>
        <w:numId w:val="12"/>
      </w:numPr>
      <w:spacing w:line="360" w:lineRule="auto"/>
    </w:pPr>
    <w:rPr>
      <w:rFonts w:ascii="Elephant" w:hAnsi="Elephant" w:cs="Arial"/>
      <w:color w:val="0070C0"/>
      <w:sz w:val="24"/>
      <w:szCs w:val="28"/>
      <w:lang w:eastAsia="en-US"/>
    </w:rPr>
  </w:style>
  <w:style w:type="paragraph" w:customStyle="1" w:styleId="corpo">
    <w:name w:val="corpo"/>
    <w:basedOn w:val="Normal"/>
    <w:uiPriority w:val="99"/>
    <w:rsid w:val="00976AEC"/>
    <w:pPr>
      <w:spacing w:after="0" w:line="240" w:lineRule="auto"/>
      <w:ind w:firstLine="709"/>
      <w:jc w:val="both"/>
    </w:pPr>
    <w:rPr>
      <w:rFonts w:cs="Arial"/>
      <w:sz w:val="24"/>
    </w:rPr>
  </w:style>
  <w:style w:type="paragraph" w:customStyle="1" w:styleId="imagens">
    <w:name w:val="imagens"/>
    <w:basedOn w:val="corpo"/>
    <w:uiPriority w:val="99"/>
    <w:rsid w:val="009B314A"/>
    <w:pPr>
      <w:ind w:firstLine="0"/>
      <w:jc w:val="center"/>
    </w:pPr>
    <w:rPr>
      <w:noProof/>
      <w:lang w:eastAsia="pt-BR"/>
    </w:rPr>
  </w:style>
  <w:style w:type="paragraph" w:customStyle="1" w:styleId="indice">
    <w:name w:val="indice"/>
    <w:basedOn w:val="Tit1"/>
    <w:uiPriority w:val="99"/>
    <w:rsid w:val="00596FD0"/>
    <w:pPr>
      <w:numPr>
        <w:numId w:val="0"/>
      </w:numPr>
      <w:ind w:left="360"/>
    </w:pPr>
    <w:rPr>
      <w:sz w:val="32"/>
    </w:rPr>
  </w:style>
  <w:style w:type="paragraph" w:styleId="TOC1">
    <w:name w:val="toc 1"/>
    <w:basedOn w:val="Normal"/>
    <w:next w:val="Normal"/>
    <w:autoRedefine/>
    <w:uiPriority w:val="99"/>
    <w:rsid w:val="00171F18"/>
    <w:pPr>
      <w:spacing w:before="360" w:after="360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99"/>
    <w:rsid w:val="00171F18"/>
    <w:pPr>
      <w:spacing w:after="0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99"/>
    <w:rsid w:val="00171F18"/>
    <w:pPr>
      <w:spacing w:after="0"/>
    </w:pPr>
    <w:rPr>
      <w:smallCaps/>
    </w:rPr>
  </w:style>
  <w:style w:type="paragraph" w:styleId="TOC4">
    <w:name w:val="toc 4"/>
    <w:basedOn w:val="Normal"/>
    <w:next w:val="Normal"/>
    <w:autoRedefine/>
    <w:uiPriority w:val="99"/>
    <w:rsid w:val="00171F18"/>
    <w:pPr>
      <w:spacing w:after="0"/>
    </w:pPr>
  </w:style>
  <w:style w:type="paragraph" w:styleId="TOC5">
    <w:name w:val="toc 5"/>
    <w:basedOn w:val="Normal"/>
    <w:next w:val="Normal"/>
    <w:autoRedefine/>
    <w:uiPriority w:val="99"/>
    <w:rsid w:val="00171F18"/>
    <w:pPr>
      <w:spacing w:after="0"/>
    </w:pPr>
  </w:style>
  <w:style w:type="paragraph" w:styleId="TOC6">
    <w:name w:val="toc 6"/>
    <w:basedOn w:val="Normal"/>
    <w:next w:val="Normal"/>
    <w:autoRedefine/>
    <w:uiPriority w:val="99"/>
    <w:rsid w:val="00171F18"/>
    <w:pPr>
      <w:spacing w:after="0"/>
    </w:pPr>
  </w:style>
  <w:style w:type="paragraph" w:styleId="TOC7">
    <w:name w:val="toc 7"/>
    <w:basedOn w:val="Normal"/>
    <w:next w:val="Normal"/>
    <w:autoRedefine/>
    <w:uiPriority w:val="99"/>
    <w:rsid w:val="00171F18"/>
    <w:pPr>
      <w:spacing w:after="0"/>
    </w:pPr>
  </w:style>
  <w:style w:type="paragraph" w:styleId="TOC8">
    <w:name w:val="toc 8"/>
    <w:basedOn w:val="Normal"/>
    <w:next w:val="Normal"/>
    <w:autoRedefine/>
    <w:uiPriority w:val="99"/>
    <w:rsid w:val="00171F18"/>
    <w:pPr>
      <w:spacing w:after="0"/>
    </w:pPr>
  </w:style>
  <w:style w:type="paragraph" w:styleId="TOC9">
    <w:name w:val="toc 9"/>
    <w:basedOn w:val="Normal"/>
    <w:next w:val="Normal"/>
    <w:autoRedefine/>
    <w:uiPriority w:val="99"/>
    <w:rsid w:val="00171F18"/>
    <w:pPr>
      <w:spacing w:after="0"/>
    </w:pPr>
  </w:style>
  <w:style w:type="character" w:styleId="Hyperlink">
    <w:name w:val="Hyperlink"/>
    <w:basedOn w:val="DefaultParagraphFont"/>
    <w:uiPriority w:val="99"/>
    <w:rsid w:val="00171F18"/>
    <w:rPr>
      <w:rFonts w:cs="Times New Roman"/>
      <w:color w:val="6B9F25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8</TotalTime>
  <Pages>24</Pages>
  <Words>1386</Words>
  <Characters>7485</Characters>
  <Application>Microsoft Office Outlook</Application>
  <DocSecurity>0</DocSecurity>
  <Lines>0</Lines>
  <Paragraphs>0</Paragraphs>
  <ScaleCrop>false</ScaleCrop>
  <Company>Amazon System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manfrine.santos</dc:creator>
  <cp:keywords/>
  <dc:description/>
  <cp:lastModifiedBy>Microservice Tecnologia Digital da Amazonia</cp:lastModifiedBy>
  <cp:revision>7</cp:revision>
  <cp:lastPrinted>2009-08-27T19:14:00Z</cp:lastPrinted>
  <dcterms:created xsi:type="dcterms:W3CDTF">2009-08-27T19:07:00Z</dcterms:created>
  <dcterms:modified xsi:type="dcterms:W3CDTF">2009-08-27T19:15:00Z</dcterms:modified>
</cp:coreProperties>
</file>